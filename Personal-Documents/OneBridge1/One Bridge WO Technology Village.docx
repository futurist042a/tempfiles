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922" w:type="pct"/>
        <w:tblLayout w:type="fixed"/>
        <w:tblCellMar>
          <w:left w:w="115" w:type="dxa"/>
          <w:right w:w="115" w:type="dxa"/>
        </w:tblCellMar>
        <w:tblLook w:val="0600" w:firstRow="0" w:lastRow="0" w:firstColumn="0" w:lastColumn="0" w:noHBand="1" w:noVBand="1"/>
      </w:tblPr>
      <w:tblGrid>
        <w:gridCol w:w="900"/>
        <w:gridCol w:w="1574"/>
        <w:gridCol w:w="676"/>
        <w:gridCol w:w="810"/>
        <w:gridCol w:w="7380"/>
      </w:tblGrid>
      <w:tr w:rsidR="00682EC8" w:rsidTr="00185B19">
        <w:trPr>
          <w:cantSplit/>
          <w:trHeight w:val="4680"/>
        </w:trPr>
        <w:tc>
          <w:tcPr>
            <w:tcW w:w="2474" w:type="dxa"/>
            <w:gridSpan w:val="2"/>
            <w:textDirection w:val="btLr"/>
          </w:tcPr>
          <w:p w:rsidR="00682EC8" w:rsidRPr="009A3CB6" w:rsidRDefault="00185B19" w:rsidP="003E3262">
            <w:pPr>
              <w:pStyle w:val="Title"/>
              <w:rPr>
                <w:sz w:val="80"/>
                <w:szCs w:val="80"/>
              </w:rPr>
            </w:pPr>
            <w:r w:rsidRPr="009A3CB6">
              <w:rPr>
                <w:sz w:val="80"/>
                <w:szCs w:val="80"/>
              </w:rPr>
              <w:t>One</w:t>
            </w:r>
            <w:r w:rsidR="002310E5" w:rsidRPr="009A3CB6">
              <w:rPr>
                <w:sz w:val="80"/>
                <w:szCs w:val="80"/>
              </w:rPr>
              <w:t xml:space="preserve"> </w:t>
            </w:r>
            <w:r w:rsidRPr="009A3CB6">
              <w:rPr>
                <w:sz w:val="80"/>
                <w:szCs w:val="80"/>
              </w:rPr>
              <w:t>Bridge</w:t>
            </w:r>
          </w:p>
          <w:p w:rsidR="00682EC8" w:rsidRPr="00382BBF" w:rsidRDefault="00CC29AD" w:rsidP="002310E5">
            <w:pPr>
              <w:pStyle w:val="Subtitle"/>
            </w:pPr>
            <w:r>
              <w:rPr>
                <w:noProof/>
                <w:lang w:eastAsia="en-US"/>
              </w:rPr>
              <mc:AlternateContent>
                <mc:Choice Requires="wpg">
                  <w:drawing>
                    <wp:anchor distT="0" distB="0" distL="114300" distR="114300" simplePos="0" relativeHeight="251661312" behindDoc="0" locked="0" layoutInCell="1" allowOverlap="1">
                      <wp:simplePos x="0" y="0"/>
                      <wp:positionH relativeFrom="column">
                        <wp:posOffset>909955</wp:posOffset>
                      </wp:positionH>
                      <wp:positionV relativeFrom="paragraph">
                        <wp:posOffset>-2827020</wp:posOffset>
                      </wp:positionV>
                      <wp:extent cx="4441190" cy="5173532"/>
                      <wp:effectExtent l="0" t="0" r="35560" b="8255"/>
                      <wp:wrapNone/>
                      <wp:docPr id="13" name="Group 13" descr="Cover image on first page"/>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441190" cy="5173532"/>
                                <a:chOff x="170828" y="746760"/>
                                <a:chExt cx="4647449" cy="5277301"/>
                              </a:xfrm>
                            </wpg:grpSpPr>
                            <wps:wsp>
                              <wps:cNvPr id="20" name="Hexagon 20"/>
                              <wps:cNvSpPr/>
                              <wps:spPr>
                                <a:xfrm>
                                  <a:off x="170828" y="1030326"/>
                                  <a:ext cx="2904748" cy="2491097"/>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Hexagon 23"/>
                              <wps:cNvSpPr/>
                              <wps:spPr>
                                <a:xfrm>
                                  <a:off x="822959" y="746760"/>
                                  <a:ext cx="3995318" cy="3444240"/>
                                </a:xfrm>
                                <a:prstGeom prst="hexagon">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Hexagon 25"/>
                              <wps:cNvSpPr/>
                              <wps:spPr>
                                <a:xfrm>
                                  <a:off x="465696" y="4762161"/>
                                  <a:ext cx="1467889" cy="1261900"/>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Hexagon 26"/>
                              <wps:cNvSpPr/>
                              <wps:spPr>
                                <a:xfrm>
                                  <a:off x="226479" y="4985129"/>
                                  <a:ext cx="906780" cy="781590"/>
                                </a:xfrm>
                                <a:prstGeom prst="hexag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87E78F" id="Group 13" o:spid="_x0000_s1026" alt="Cover image on first page" style="position:absolute;margin-left:71.65pt;margin-top:-222.6pt;width:349.7pt;height:407.35pt;z-index:251661312;mso-width-relative:margin;mso-height-relative:margin" coordorigin="1708,7467" coordsize="46474,52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">
                      <o:lock v:ext="edit" aspectratio="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20" o:spid="_x0000_s1027" type="#_x0000_t9" style="position:absolute;left:1708;top:10303;width:29047;height:249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WAjsEA&#10;AADbAAAADwAAAGRycy9kb3ducmV2LnhtbERPzWrCQBC+F3yHZQre6qZKRaOriFBo8aJpH2DMjkkw&#10;O5vubjXt0zsHwePH979c965VFwqx8WzgdZSBIi69bbgy8P31/jIDFROyxdYzGfijCOvV4GmJufVX&#10;PtClSJWSEI45GqhT6nKtY1mTwzjyHbFwJx8cJoGh0jbgVcJdq8dZNtUOG5aGGjva1lSei18nvUf9&#10;H35208lWV/vZZ/l2nO+LnTHD536zAJWoTw/x3f1hDYxlvXyRH6BX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FgI7BAAAA2wAAAA8AAAAAAAAAAAAAAAAAmAIAAGRycy9kb3du&#10;cmV2LnhtbFBLBQYAAAAABAAEAPUAAACGAwAAAAA=&#10;" adj="4631" fillcolor="#297fd5 [3206]" stroked="f" strokeweight="1pt">
                        <v:fill opacity="32896f"/>
                      </v:shape>
                      <v:shape id="Hexagon 23" o:spid="_x0000_s1028" type="#_x0000_t9" style="position:absolute;left:8229;top:7467;width:39953;height:344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lAJcMA&#10;AADbAAAADwAAAGRycy9kb3ducmV2LnhtbESPQWsCMRSE7wX/Q3iCt5rVWpGtUcRW8GLBbb2/bp6b&#10;ZTcvS5Lq+u+NUOhxmJlvmOW6t624kA+1YwWTcQaCuHS65krB99fueQEiRGSNrWNScKMA69XgaYm5&#10;dlc+0qWIlUgQDjkqMDF2uZShNGQxjF1HnLyz8xZjkr6S2uM1wW0rp1k2lxZrTgsGO9oaKpvi1yoo&#10;vD3NdpPPn8ace/k+a/SHfD0oNRr2mzcQkfr4H/5r77WC6Qs8vqQfIF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ilAJcMAAADbAAAADwAAAAAAAAAAAAAAAACYAgAAZHJzL2Rv&#10;d25yZXYueG1sUEsFBgAAAAAEAAQA9QAAAIgDAAAAAA==&#10;" adj="4655" filled="f" strokecolor="white [3212]" strokeweight="1pt"/>
                      <v:shape id="Hexagon 25" o:spid="_x0000_s1029" type="#_x0000_t9" style="position:absolute;left:4656;top:47621;width:14679;height:126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P8a8UA&#10;AADbAAAADwAAAGRycy9kb3ducmV2LnhtbESPQWuDQBSE74X8h+UFeqtrApViswmlIJQSoY0S6O3h&#10;vqjEfWvcjZp/ny0Uehxm5htms5tNJ0YaXGtZwSqKQRBXVrdcKyiL7OkFhPPIGjvLpOBGDnbbxcMG&#10;U20n/qbx4GsRIOxSVNB436dSuqohgy6yPXHwTnYw6IMcaqkHnALcdHIdx4k02HJYaLCn94aq8+Fq&#10;FNTJlF+S/DM7Zt1P8dUW5d65WKnH5fz2CsLT7P/Df+0PrWD9DL9fwg+Q2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g/xrxQAAANsAAAAPAAAAAAAAAAAAAAAAAJgCAABkcnMv&#10;ZG93bnJldi54bWxQSwUGAAAAAAQABAD1AAAAigMAAAAA&#10;" adj="4642" fillcolor="#297fd5 [3206]" stroked="f" strokeweight="1pt">
                        <v:fill opacity="32896f"/>
                      </v:shape>
                      <v:shape id="Hexagon 26" o:spid="_x0000_s1030" type="#_x0000_t9" style="position:absolute;left:2264;top:49851;width:9068;height:78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UxisMA&#10;AADbAAAADwAAAGRycy9kb3ducmV2LnhtbESPT2sCMRTE74LfIbxCL1Kz3YPIahQpCF5a/Ifnx+Z1&#10;s7h5WZPU3frpjSB4HGbmN8x82dtGXMmH2rGCz3EGgrh0uuZKwfGw/piCCBFZY+OYFPxTgOViOJhj&#10;oV3HO7ruYyUShEOBCkyMbSFlKA1ZDGPXEifv13mLMUlfSe2xS3DbyDzLJtJizWnBYEtfhsrz/s8q&#10;oE3H/rK2o9NPlFszym/T8vum1Ptbv5qBiNTHV/jZ3mgF+QQeX9IPkI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cUxisMAAADbAAAADwAAAAAAAAAAAAAAAACYAgAAZHJzL2Rv&#10;d25yZXYueG1sUEsFBgAAAAAEAAQA9QAAAIgDAAAAAA==&#10;" adj="4654" filled="f" strokecolor="black [3213]" strokeweight="1pt"/>
                    </v:group>
                  </w:pict>
                </mc:Fallback>
              </mc:AlternateContent>
            </w:r>
            <w:r w:rsidR="002310E5">
              <w:t>a concept in progress</w:t>
            </w:r>
          </w:p>
        </w:tc>
        <w:tc>
          <w:tcPr>
            <w:tcW w:w="8866" w:type="dxa"/>
            <w:gridSpan w:val="3"/>
            <w:vMerge w:val="restart"/>
            <w:vAlign w:val="center"/>
          </w:tcPr>
          <w:p w:rsidR="00682EC8" w:rsidRDefault="00BC0477" w:rsidP="00F86647">
            <w:pPr>
              <w:pStyle w:val="Image"/>
              <w:jc w:val="right"/>
            </w:pPr>
            <w:r w:rsidRPr="002310E5">
              <w:rPr>
                <w:color w:val="FFFFFF" w:themeColor="background1"/>
                <w:lang w:eastAsia="en-US"/>
              </w:rPr>
              <w:drawing>
                <wp:anchor distT="0" distB="0" distL="114300" distR="114300" simplePos="0" relativeHeight="251658240" behindDoc="1" locked="0" layoutInCell="1" allowOverlap="1">
                  <wp:simplePos x="0" y="0"/>
                  <wp:positionH relativeFrom="column">
                    <wp:posOffset>-1584960</wp:posOffset>
                  </wp:positionH>
                  <wp:positionV relativeFrom="paragraph">
                    <wp:posOffset>2506980</wp:posOffset>
                  </wp:positionV>
                  <wp:extent cx="9610725" cy="4671695"/>
                  <wp:effectExtent l="0" t="6985" r="254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190214_165155.jpg"/>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9610725" cy="4671695"/>
                          </a:xfrm>
                          <a:prstGeom prst="rect">
                            <a:avLst/>
                          </a:prstGeom>
                        </pic:spPr>
                      </pic:pic>
                    </a:graphicData>
                  </a:graphic>
                  <wp14:sizeRelH relativeFrom="margin">
                    <wp14:pctWidth>0</wp14:pctWidth>
                  </wp14:sizeRelH>
                  <wp14:sizeRelV relativeFrom="margin">
                    <wp14:pctHeight>0</wp14:pctHeight>
                  </wp14:sizeRelV>
                </wp:anchor>
              </w:drawing>
            </w:r>
          </w:p>
        </w:tc>
      </w:tr>
      <w:tr w:rsidR="00682EC8" w:rsidTr="009A3CB6">
        <w:trPr>
          <w:trHeight w:val="450"/>
        </w:trPr>
        <w:tc>
          <w:tcPr>
            <w:tcW w:w="900" w:type="dxa"/>
            <w:vAlign w:val="bottom"/>
          </w:tcPr>
          <w:p w:rsidR="00682EC8" w:rsidRPr="00C36D8A" w:rsidRDefault="00682EC8" w:rsidP="00682EC8">
            <w:pPr>
              <w:pStyle w:val="NoSpacing"/>
            </w:pPr>
          </w:p>
        </w:tc>
        <w:tc>
          <w:tcPr>
            <w:tcW w:w="1574" w:type="dxa"/>
            <w:vAlign w:val="bottom"/>
          </w:tcPr>
          <w:p w:rsidR="00682EC8" w:rsidRPr="00C36D8A" w:rsidRDefault="00682EC8" w:rsidP="00682EC8">
            <w:pPr>
              <w:pStyle w:val="NoSpacing"/>
            </w:pPr>
          </w:p>
        </w:tc>
        <w:tc>
          <w:tcPr>
            <w:tcW w:w="8866" w:type="dxa"/>
            <w:gridSpan w:val="3"/>
            <w:vMerge/>
            <w:vAlign w:val="bottom"/>
          </w:tcPr>
          <w:p w:rsidR="00682EC8" w:rsidRDefault="00682EC8" w:rsidP="00682EC8">
            <w:pPr>
              <w:pStyle w:val="NoSpacing"/>
            </w:pPr>
          </w:p>
        </w:tc>
      </w:tr>
      <w:tr w:rsidR="00682EC8" w:rsidRPr="00682EC8" w:rsidTr="00C63021">
        <w:trPr>
          <w:trHeight w:val="68"/>
        </w:trPr>
        <w:tc>
          <w:tcPr>
            <w:tcW w:w="900" w:type="dxa"/>
            <w:shd w:val="clear" w:color="auto" w:fill="000000" w:themeFill="text1"/>
            <w:vAlign w:val="bottom"/>
          </w:tcPr>
          <w:p w:rsidR="00682EC8" w:rsidRPr="00682EC8" w:rsidRDefault="00682EC8" w:rsidP="00682EC8">
            <w:pPr>
              <w:pStyle w:val="NoSpacing"/>
              <w:rPr>
                <w:sz w:val="8"/>
              </w:rPr>
            </w:pPr>
          </w:p>
        </w:tc>
        <w:tc>
          <w:tcPr>
            <w:tcW w:w="1574" w:type="dxa"/>
            <w:vAlign w:val="bottom"/>
          </w:tcPr>
          <w:p w:rsidR="00682EC8" w:rsidRPr="00682EC8" w:rsidRDefault="00682EC8" w:rsidP="00682EC8">
            <w:pPr>
              <w:pStyle w:val="NoSpacing"/>
              <w:rPr>
                <w:sz w:val="8"/>
              </w:rPr>
            </w:pPr>
          </w:p>
        </w:tc>
        <w:tc>
          <w:tcPr>
            <w:tcW w:w="8866" w:type="dxa"/>
            <w:gridSpan w:val="3"/>
            <w:vMerge/>
            <w:vAlign w:val="bottom"/>
          </w:tcPr>
          <w:p w:rsidR="00682EC8" w:rsidRPr="00682EC8" w:rsidRDefault="00682EC8" w:rsidP="00682EC8">
            <w:pPr>
              <w:pStyle w:val="NoSpacing"/>
              <w:rPr>
                <w:sz w:val="8"/>
              </w:rPr>
            </w:pPr>
          </w:p>
        </w:tc>
      </w:tr>
      <w:tr w:rsidR="00682EC8" w:rsidTr="00C63021">
        <w:trPr>
          <w:trHeight w:val="4464"/>
        </w:trPr>
        <w:tc>
          <w:tcPr>
            <w:tcW w:w="2474" w:type="dxa"/>
            <w:gridSpan w:val="2"/>
            <w:vAlign w:val="bottom"/>
          </w:tcPr>
          <w:p w:rsidR="00682EC8" w:rsidRPr="004174C1" w:rsidRDefault="004174C1" w:rsidP="004174C1">
            <w:pPr>
              <w:pStyle w:val="Heading1"/>
              <w:rPr>
                <w:sz w:val="48"/>
                <w:szCs w:val="48"/>
              </w:rPr>
            </w:pPr>
            <w:r w:rsidRPr="004174C1">
              <w:rPr>
                <w:sz w:val="48"/>
                <w:szCs w:val="48"/>
              </w:rPr>
              <w:t>Contents</w:t>
            </w:r>
          </w:p>
        </w:tc>
        <w:tc>
          <w:tcPr>
            <w:tcW w:w="8866" w:type="dxa"/>
            <w:gridSpan w:val="3"/>
            <w:vMerge/>
            <w:tcBorders>
              <w:left w:val="nil"/>
            </w:tcBorders>
            <w:vAlign w:val="bottom"/>
          </w:tcPr>
          <w:p w:rsidR="00682EC8" w:rsidRDefault="00682EC8" w:rsidP="000871A1"/>
        </w:tc>
      </w:tr>
      <w:tr w:rsidR="00682EC8" w:rsidTr="00C63021">
        <w:trPr>
          <w:trHeight w:val="4464"/>
        </w:trPr>
        <w:tc>
          <w:tcPr>
            <w:tcW w:w="3150" w:type="dxa"/>
            <w:gridSpan w:val="3"/>
          </w:tcPr>
          <w:p w:rsidR="00682EC8" w:rsidRPr="003E3262" w:rsidRDefault="004174C1" w:rsidP="00C63021">
            <w:pPr>
              <w:pStyle w:val="TOC1"/>
              <w:pBdr>
                <w:top w:val="none" w:sz="0" w:space="0" w:color="auto"/>
              </w:pBdr>
            </w:pPr>
            <w:r>
              <w:t>Our Why</w:t>
            </w:r>
          </w:p>
          <w:p w:rsidR="00682EC8" w:rsidRPr="008E2B6D" w:rsidRDefault="004174C1" w:rsidP="00381A5A">
            <w:pPr>
              <w:pStyle w:val="TOC2"/>
            </w:pPr>
            <w:r>
              <w:t>With any problem we tackle, there should be a good reason behind why we are doing so.</w:t>
            </w:r>
          </w:p>
          <w:p w:rsidR="00682EC8" w:rsidRDefault="004174C1" w:rsidP="00682EC8">
            <w:pPr>
              <w:pStyle w:val="TOC1"/>
            </w:pPr>
            <w:r>
              <w:t>The Big Idea</w:t>
            </w:r>
          </w:p>
          <w:p w:rsidR="00682EC8" w:rsidRPr="00FC2165" w:rsidRDefault="004174C1" w:rsidP="00381A5A">
            <w:pPr>
              <w:pStyle w:val="TOC2"/>
            </w:pPr>
            <w:r>
              <w:t>We have many grand ideas as to how to make this come to life, and those may morph as we go.</w:t>
            </w:r>
          </w:p>
          <w:p w:rsidR="00682EC8" w:rsidRDefault="004174C1" w:rsidP="00682EC8">
            <w:pPr>
              <w:pStyle w:val="TOC1"/>
            </w:pPr>
            <w:r>
              <w:t>What’s Next</w:t>
            </w:r>
          </w:p>
          <w:p w:rsidR="00682EC8" w:rsidRDefault="004174C1" w:rsidP="004174C1">
            <w:pPr>
              <w:pStyle w:val="TOC2"/>
            </w:pPr>
            <w:r>
              <w:t>We have big plans, and here is where you will see those and their associated status.</w:t>
            </w:r>
          </w:p>
        </w:tc>
        <w:tc>
          <w:tcPr>
            <w:tcW w:w="810" w:type="dxa"/>
          </w:tcPr>
          <w:p w:rsidR="00682EC8" w:rsidRDefault="00682EC8" w:rsidP="00682EC8"/>
        </w:tc>
        <w:tc>
          <w:tcPr>
            <w:tcW w:w="7380" w:type="dxa"/>
          </w:tcPr>
          <w:p w:rsidR="00682EC8" w:rsidRPr="0065723F" w:rsidRDefault="002310E5" w:rsidP="0065723F">
            <w:pPr>
              <w:pStyle w:val="Heading1"/>
            </w:pPr>
            <w:r w:rsidRPr="002310E5">
              <w:rPr>
                <w:color w:val="FFFFFF" w:themeColor="background1"/>
              </w:rPr>
              <w:t>What is One Bridge?</w:t>
            </w:r>
          </w:p>
          <w:p w:rsidR="002310E5" w:rsidRPr="002310E5" w:rsidRDefault="002310E5" w:rsidP="00A50BCD">
            <w:pPr>
              <w:rPr>
                <w:caps/>
                <w:color w:val="FFFFFF" w:themeColor="background1"/>
                <w:sz w:val="22"/>
              </w:rPr>
            </w:pPr>
            <w:r w:rsidRPr="002310E5">
              <w:rPr>
                <w:caps/>
                <w:color w:val="FFFFFF" w:themeColor="background1"/>
                <w:sz w:val="22"/>
              </w:rPr>
              <w:t>The on</w:t>
            </w:r>
            <w:r>
              <w:rPr>
                <w:caps/>
                <w:color w:val="FFFFFF" w:themeColor="background1"/>
                <w:sz w:val="22"/>
              </w:rPr>
              <w:t>e</w:t>
            </w:r>
            <w:r w:rsidRPr="002310E5">
              <w:rPr>
                <w:caps/>
                <w:color w:val="FFFFFF" w:themeColor="background1"/>
                <w:sz w:val="22"/>
              </w:rPr>
              <w:t xml:space="preserve"> place for turning ideas or problems into future possibilities.</w:t>
            </w:r>
          </w:p>
          <w:p w:rsidR="00C51CEE" w:rsidRDefault="00C51CEE" w:rsidP="00C51CEE">
            <w:pPr>
              <w:rPr>
                <w:color w:val="FFFFFF" w:themeColor="background1"/>
              </w:rPr>
            </w:pPr>
            <w:r>
              <w:rPr>
                <w:color w:val="FFFFFF" w:themeColor="background1"/>
              </w:rPr>
              <w:t xml:space="preserve">This concept is an idea to solve a pervasive problem across the business and that is – Where does a person in the business go when they have a problem or an </w:t>
            </w:r>
            <w:r w:rsidR="00A24941">
              <w:rPr>
                <w:color w:val="FFFFFF" w:themeColor="background1"/>
              </w:rPr>
              <w:t xml:space="preserve">improvement </w:t>
            </w:r>
            <w:r>
              <w:rPr>
                <w:color w:val="FFFFFF" w:themeColor="background1"/>
              </w:rPr>
              <w:t xml:space="preserve">idea? Either there are many places one could go, or the place is unknown. If the distance to travel from problem to solution is too difficult, then one might just deal with the problem </w:t>
            </w:r>
            <w:r w:rsidR="00A24941">
              <w:rPr>
                <w:color w:val="FFFFFF" w:themeColor="background1"/>
              </w:rPr>
              <w:t>or</w:t>
            </w:r>
            <w:r>
              <w:rPr>
                <w:color w:val="FFFFFF" w:themeColor="background1"/>
              </w:rPr>
              <w:t xml:space="preserve"> snuff out the idea. This is not what we want to encourage. </w:t>
            </w:r>
          </w:p>
          <w:p w:rsidR="00C51CEE" w:rsidRDefault="00C51CEE" w:rsidP="00C51CEE">
            <w:pPr>
              <w:rPr>
                <w:color w:val="FFFFFF" w:themeColor="background1"/>
              </w:rPr>
            </w:pPr>
            <w:r>
              <w:rPr>
                <w:color w:val="FFFFFF" w:themeColor="background1"/>
              </w:rPr>
              <w:t xml:space="preserve">Instead we want to offer ONE venue that anyone could come to with a problem or an idea, whereby we can help that problem get tackled or that idea come to fruition. Simply put, we want to help you help yourself or your team. </w:t>
            </w:r>
          </w:p>
          <w:p w:rsidR="00C51CEE" w:rsidRPr="00C51CEE" w:rsidRDefault="00C51CEE" w:rsidP="00C51CEE">
            <w:pPr>
              <w:jc w:val="center"/>
              <w:rPr>
                <w:rFonts w:ascii="Freestyle Script" w:hAnsi="Freestyle Script"/>
                <w:i/>
                <w:color w:val="FFFFFF" w:themeColor="background1"/>
                <w:sz w:val="44"/>
                <w:szCs w:val="44"/>
              </w:rPr>
            </w:pPr>
            <w:r w:rsidRPr="00C51CEE">
              <w:rPr>
                <w:rFonts w:ascii="Freestyle Script" w:hAnsi="Freestyle Script"/>
                <w:i/>
                <w:color w:val="FFFFFF" w:themeColor="background1"/>
                <w:sz w:val="44"/>
                <w:szCs w:val="44"/>
              </w:rPr>
              <w:t>~ Awais &amp; Stacie</w:t>
            </w:r>
          </w:p>
        </w:tc>
      </w:tr>
    </w:tbl>
    <w:p w:rsidR="00011B82" w:rsidRPr="00682EC8" w:rsidRDefault="00011B82" w:rsidP="00682EC8">
      <w:pPr>
        <w:pStyle w:val="NoSpacing"/>
        <w:rPr>
          <w:sz w:val="16"/>
        </w:rPr>
      </w:pPr>
      <w:r w:rsidRPr="00682EC8">
        <w:rPr>
          <w:sz w:val="16"/>
        </w:rPr>
        <w:br w:type="page"/>
      </w:r>
    </w:p>
    <w:tbl>
      <w:tblPr>
        <w:tblW w:w="5000" w:type="pct"/>
        <w:tblLayout w:type="fixed"/>
        <w:tblCellMar>
          <w:left w:w="115" w:type="dxa"/>
          <w:right w:w="115" w:type="dxa"/>
        </w:tblCellMar>
        <w:tblLook w:val="0600" w:firstRow="0" w:lastRow="0" w:firstColumn="0" w:lastColumn="0" w:noHBand="1" w:noVBand="1"/>
      </w:tblPr>
      <w:tblGrid>
        <w:gridCol w:w="2880"/>
        <w:gridCol w:w="2340"/>
        <w:gridCol w:w="270"/>
        <w:gridCol w:w="6030"/>
      </w:tblGrid>
      <w:tr w:rsidR="00FF4560" w:rsidTr="00F86647">
        <w:trPr>
          <w:cantSplit/>
          <w:trHeight w:val="5670"/>
        </w:trPr>
        <w:tc>
          <w:tcPr>
            <w:tcW w:w="5220" w:type="dxa"/>
            <w:gridSpan w:val="2"/>
          </w:tcPr>
          <w:p w:rsidR="00FF4560" w:rsidRPr="00382BBF" w:rsidRDefault="00436E39" w:rsidP="00F86647">
            <w:pPr>
              <w:pStyle w:val="Image"/>
            </w:pPr>
            <w:r>
              <w:rPr>
                <w:lang w:eastAsia="en-US"/>
              </w:rPr>
              <w:lastRenderedPageBreak/>
              <w:drawing>
                <wp:inline distT="0" distB="0" distL="0" distR="0">
                  <wp:extent cx="3226035" cy="2301240"/>
                  <wp:effectExtent l="19050" t="0" r="12700" b="6705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yhmm[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89371" cy="234641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c>
        <w:tc>
          <w:tcPr>
            <w:tcW w:w="270" w:type="dxa"/>
          </w:tcPr>
          <w:p w:rsidR="00FF4560" w:rsidRDefault="00FF4560" w:rsidP="000871A1">
            <w:pPr>
              <w:pStyle w:val="NoSpacing"/>
            </w:pPr>
          </w:p>
        </w:tc>
        <w:tc>
          <w:tcPr>
            <w:tcW w:w="6030" w:type="dxa"/>
          </w:tcPr>
          <w:p w:rsidR="00FF4560" w:rsidRPr="00A50BCD" w:rsidRDefault="00592E45" w:rsidP="00A50BCD">
            <w:pPr>
              <w:pStyle w:val="Heading1"/>
            </w:pPr>
            <w:r>
              <w:t>Our why</w:t>
            </w:r>
          </w:p>
          <w:p w:rsidR="00FF4560" w:rsidRDefault="00592E45" w:rsidP="00A50BCD">
            <w:pPr>
              <w:pStyle w:val="Heading2"/>
            </w:pPr>
            <w:r>
              <w:t>why do we want to build one bridge?</w:t>
            </w:r>
          </w:p>
          <w:p w:rsidR="00FF4560" w:rsidRDefault="00592E45" w:rsidP="00B1071D">
            <w:r>
              <w:t>During the spring cohort</w:t>
            </w:r>
            <w:r w:rsidR="00F11011">
              <w:t xml:space="preserve"> of 2018</w:t>
            </w:r>
            <w:r>
              <w:t xml:space="preserve"> facilitated by the Innovation team, a few team members conducted a survey across many various business areas that we knew including but not limited to: Global Corporate Trust Services, USBI, Securities Processing </w:t>
            </w:r>
            <w:r w:rsidR="00F11011">
              <w:t>&amp;</w:t>
            </w:r>
            <w:r>
              <w:t xml:space="preserve"> Vault Services, and TOS. The survey was simple.</w:t>
            </w:r>
            <w:r w:rsidR="00243419">
              <w:t xml:space="preserve"> We asked these</w:t>
            </w:r>
            <w:r>
              <w:t xml:space="preserve"> business line resources if they had a problem or an idea to improve something</w:t>
            </w:r>
            <w:r w:rsidR="005B7477">
              <w:t>,</w:t>
            </w:r>
            <w:r>
              <w:t xml:space="preserve"> like a future project, did they know how to submit that idea or who to talk to about it. The survey not only confirmed our hunch about the problem, but provided us some insightful statistics on the problem at hand.</w:t>
            </w:r>
          </w:p>
          <w:p w:rsidR="00B1071D" w:rsidRDefault="00B1071D" w:rsidP="005B7477">
            <w:r>
              <w:t>[List sta</w:t>
            </w:r>
            <w:r w:rsidR="005D1BDD">
              <w:t>r</w:t>
            </w:r>
            <w:r>
              <w:t>ts here -]</w:t>
            </w:r>
          </w:p>
        </w:tc>
      </w:tr>
      <w:tr w:rsidR="00FF4560" w:rsidTr="00A01FE5">
        <w:trPr>
          <w:trHeight w:val="450"/>
        </w:trPr>
        <w:tc>
          <w:tcPr>
            <w:tcW w:w="2880" w:type="dxa"/>
            <w:vAlign w:val="bottom"/>
          </w:tcPr>
          <w:p w:rsidR="00FF4560" w:rsidRPr="00C36D8A" w:rsidRDefault="00FF4560" w:rsidP="000871A1">
            <w:pPr>
              <w:pStyle w:val="NoSpacing"/>
            </w:pPr>
          </w:p>
        </w:tc>
        <w:tc>
          <w:tcPr>
            <w:tcW w:w="2610" w:type="dxa"/>
            <w:gridSpan w:val="2"/>
            <w:vAlign w:val="bottom"/>
          </w:tcPr>
          <w:p w:rsidR="00FF4560" w:rsidRPr="00C36D8A" w:rsidRDefault="00FF4560" w:rsidP="000871A1">
            <w:pPr>
              <w:pStyle w:val="NoSpacing"/>
            </w:pPr>
          </w:p>
        </w:tc>
        <w:tc>
          <w:tcPr>
            <w:tcW w:w="6030" w:type="dxa"/>
            <w:vMerge w:val="restart"/>
            <w:vAlign w:val="center"/>
          </w:tcPr>
          <w:p w:rsidR="00FF4560" w:rsidRDefault="005B7477" w:rsidP="00A01FE5">
            <w:pPr>
              <w:pStyle w:val="NoSpacing"/>
              <w:jc w:val="left"/>
            </w:pPr>
            <w:r>
              <w:rPr>
                <w:noProof/>
                <w:lang w:eastAsia="en-US"/>
              </w:rPr>
              <mc:AlternateContent>
                <mc:Choice Requires="wpg">
                  <w:drawing>
                    <wp:anchor distT="0" distB="0" distL="114300" distR="114300" simplePos="0" relativeHeight="251662336" behindDoc="1" locked="0" layoutInCell="1" allowOverlap="1">
                      <wp:simplePos x="0" y="0"/>
                      <wp:positionH relativeFrom="column">
                        <wp:posOffset>-2306320</wp:posOffset>
                      </wp:positionH>
                      <wp:positionV relativeFrom="paragraph">
                        <wp:posOffset>-71120</wp:posOffset>
                      </wp:positionV>
                      <wp:extent cx="2598420" cy="1433830"/>
                      <wp:effectExtent l="19050" t="0" r="0" b="13970"/>
                      <wp:wrapTight wrapText="bothSides">
                        <wp:wrapPolygon edited="0">
                          <wp:start x="1267" y="0"/>
                          <wp:lineTo x="0" y="4592"/>
                          <wp:lineTo x="-158" y="5453"/>
                          <wp:lineTo x="-158" y="6888"/>
                          <wp:lineTo x="475" y="9183"/>
                          <wp:lineTo x="475" y="12053"/>
                          <wp:lineTo x="3642" y="13775"/>
                          <wp:lineTo x="9026" y="13775"/>
                          <wp:lineTo x="11085" y="21523"/>
                          <wp:lineTo x="18370" y="21523"/>
                          <wp:lineTo x="18528" y="21523"/>
                          <wp:lineTo x="19795" y="18367"/>
                          <wp:lineTo x="21062" y="13775"/>
                          <wp:lineTo x="21378" y="10331"/>
                          <wp:lineTo x="21378" y="9183"/>
                          <wp:lineTo x="20428" y="2009"/>
                          <wp:lineTo x="18370" y="1435"/>
                          <wp:lineTo x="6493" y="0"/>
                          <wp:lineTo x="1267" y="0"/>
                        </wp:wrapPolygon>
                      </wp:wrapTight>
                      <wp:docPr id="55" name="Group 55" descr="Second page design objects"/>
                      <wp:cNvGraphicFramePr/>
                      <a:graphic xmlns:a="http://schemas.openxmlformats.org/drawingml/2006/main">
                        <a:graphicData uri="http://schemas.microsoft.com/office/word/2010/wordprocessingGroup">
                          <wpg:wgp>
                            <wpg:cNvGrpSpPr/>
                            <wpg:grpSpPr>
                              <a:xfrm>
                                <a:off x="0" y="0"/>
                                <a:ext cx="2598872" cy="1434343"/>
                                <a:chOff x="-2739123" y="-320442"/>
                                <a:chExt cx="7620266" cy="4100001"/>
                              </a:xfrm>
                            </wpg:grpSpPr>
                            <wps:wsp>
                              <wps:cNvPr id="59" name="Hexagon 59"/>
                              <wps:cNvSpPr/>
                              <wps:spPr>
                                <a:xfrm>
                                  <a:off x="885825" y="0"/>
                                  <a:ext cx="3995318" cy="3444240"/>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Hexagon 60"/>
                              <wps:cNvSpPr/>
                              <wps:spPr>
                                <a:xfrm>
                                  <a:off x="472086" y="335320"/>
                                  <a:ext cx="3994784" cy="3444239"/>
                                </a:xfrm>
                                <a:prstGeom prst="hexagon">
                                  <a:avLst/>
                                </a:prstGeom>
                                <a:no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Hexagon 62"/>
                              <wps:cNvSpPr/>
                              <wps:spPr>
                                <a:xfrm>
                                  <a:off x="-2030992" y="16961"/>
                                  <a:ext cx="2646270" cy="2280938"/>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Hexagon 63"/>
                              <wps:cNvSpPr/>
                              <wps:spPr>
                                <a:xfrm>
                                  <a:off x="-2739123" y="-320442"/>
                                  <a:ext cx="2714493" cy="2339158"/>
                                </a:xfrm>
                                <a:prstGeom prst="hexag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49D5BD" id="Group 55" o:spid="_x0000_s1026" alt="Second page design objects" style="position:absolute;margin-left:-181.6pt;margin-top:-5.6pt;width:204.6pt;height:112.9pt;z-index:-251654144;mso-width-relative:margin;mso-height-relative:margin" coordorigin="-27391,-3204" coordsize="76202,4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">
                      <v:shape id="Hexagon 59" o:spid="_x0000_s1027" type="#_x0000_t9" style="position:absolute;left:8858;width:39953;height:344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94aD8UA&#10;AADbAAAADwAAAGRycy9kb3ducmV2LnhtbESPW2vCQBSE34X+h+UU+qYbC7UmZiO9YBFfvOPrMXtM&#10;QrNnQ3bV2F/fLRR8HGbmGyaddqYWF2pdZVnBcBCBIM6trrhQsNvO+mMQziNrrC2Tghs5mGYPvRQT&#10;ba+8psvGFyJA2CWooPS+SaR0eUkG3cA2xME72dagD7ItpG7xGuCmls9RNJIGKw4LJTb0UVL+vTkb&#10;BfvV53v8c6DmiPFX7kfdcvG6kEo9PXZvExCeOn8P/7fnWsFLDH9fwg+Q2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3hoPxQAAANsAAAAPAAAAAAAAAAAAAAAAAJgCAABkcnMv&#10;ZG93bnJldi54bWxQSwUGAAAAAAQABAD1AAAAigMAAAAA&#10;" adj="4655" fillcolor="#297fd5 [3206]" stroked="f" strokeweight="1pt">
                        <v:fill opacity="32896f"/>
                      </v:shape>
                      <v:shape id="Hexagon 60" o:spid="_x0000_s1028" type="#_x0000_t9" style="position:absolute;left:4720;top:3353;width:39948;height:344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2HEMIA&#10;AADbAAAADwAAAGRycy9kb3ducmV2LnhtbERPy4rCMBTdD/gP4QruxlQXItUooyi6cGF9wMzu0lzb&#10;MM1NaWKtfr1ZDMzycN7zZWcr0VLjjWMFo2ECgjh32nCh4HLefk5B+ICssXJMCp7kYbnofcwx1e7B&#10;GbWnUIgYwj5FBWUIdSqlz0uy6IeuJo7czTUWQ4RNIXWDjxhuKzlOkom0aDg2lFjTuqT893S3CrLb&#10;6pDtWjl+GboeNj9Hc91/r5Ua9LuvGYhAXfgX/7n3WsEkro9f4g+Qi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zYcQwgAAANsAAAAPAAAAAAAAAAAAAAAAAJgCAABkcnMvZG93&#10;bnJldi54bWxQSwUGAAAAAAQABAD1AAAAhwMAAAAA&#10;" adj="4656" filled="f" strokecolor="#297fd5 [3206]" strokeweight="1pt"/>
                      <v:shape id="Hexagon 62" o:spid="_x0000_s1029" type="#_x0000_t9" style="position:absolute;left:-20309;top:169;width:26461;height:228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ZCw8UA&#10;AADbAAAADwAAAGRycy9kb3ducmV2LnhtbESPQWvCQBSE70L/w/KE3nSjh7RGN6EqinjRphWvz+xr&#10;Epp9G7JbTfvru0Khx2FmvmEWWW8acaXO1ZYVTMYRCOLC6ppLBe9vm9EzCOeRNTaWScE3OcjSh8EC&#10;E21v/ErX3JciQNglqKDyvk2kdEVFBt3YtsTB+7CdQR9kV0rd4S3ATSOnURRLgzWHhQpbWlVUfOZf&#10;RsHpuF7Ofs7UXnC2LXzcH/ZPe6nU47B/mYPw1Pv/8F97pxXEU7h/CT9Ap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FkLDxQAAANsAAAAPAAAAAAAAAAAAAAAAAJgCAABkcnMv&#10;ZG93bnJldi54bWxQSwUGAAAAAAQABAD1AAAAigMAAAAA&#10;" adj="4655" fillcolor="#297fd5 [3206]" stroked="f" strokeweight="1pt">
                        <v:fill opacity="32896f"/>
                      </v:shape>
                      <v:shape id="Hexagon 63" o:spid="_x0000_s1030" type="#_x0000_t9" style="position:absolute;left:-27391;top:-3204;width:27145;height:233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bJBr0A&#10;AADbAAAADwAAAGRycy9kb3ducmV2LnhtbESPzQrCMBCE74LvEFbwZtMqiFSjiFL06g94XZq1LTab&#10;0sRa394IgsdhZr5hVpve1KKj1lWWFSRRDII4t7riQsH1kk0WIJxH1lhbJgVvcrBZDwcrTLV98Ym6&#10;sy9EgLBLUUHpfZNK6fKSDLrINsTBu9vWoA+yLaRu8RXgppbTOJ5LgxWHhRIb2pWUP85Po+B4SHKt&#10;b/jmLDt03SxO9pXJlBqP+u0ShKfe/8O/9lErmM/g+yX8ALn+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VHbJBr0AAADbAAAADwAAAAAAAAAAAAAAAACYAgAAZHJzL2Rvd25yZXYu&#10;eG1sUEsFBgAAAAAEAAQA9QAAAIIDAAAAAA==&#10;" adj="4653" filled="f" strokecolor="black [3213]" strokeweight="1pt"/>
                      <w10:wrap type="tight"/>
                    </v:group>
                  </w:pict>
                </mc:Fallback>
              </mc:AlternateContent>
            </w:r>
          </w:p>
        </w:tc>
      </w:tr>
      <w:tr w:rsidR="00FF4560" w:rsidRPr="00682EC8" w:rsidTr="00FF4560">
        <w:trPr>
          <w:trHeight w:val="68"/>
        </w:trPr>
        <w:tc>
          <w:tcPr>
            <w:tcW w:w="2880" w:type="dxa"/>
            <w:shd w:val="clear" w:color="auto" w:fill="000000" w:themeFill="text1"/>
            <w:vAlign w:val="bottom"/>
          </w:tcPr>
          <w:p w:rsidR="00FF4560" w:rsidRPr="00682EC8" w:rsidRDefault="00FF4560" w:rsidP="000871A1">
            <w:pPr>
              <w:pStyle w:val="NoSpacing"/>
              <w:rPr>
                <w:sz w:val="8"/>
              </w:rPr>
            </w:pPr>
          </w:p>
        </w:tc>
        <w:tc>
          <w:tcPr>
            <w:tcW w:w="2610" w:type="dxa"/>
            <w:gridSpan w:val="2"/>
            <w:vAlign w:val="bottom"/>
          </w:tcPr>
          <w:p w:rsidR="00FF4560" w:rsidRPr="00682EC8" w:rsidRDefault="00FF4560" w:rsidP="000871A1">
            <w:pPr>
              <w:pStyle w:val="NoSpacing"/>
              <w:rPr>
                <w:sz w:val="8"/>
              </w:rPr>
            </w:pPr>
          </w:p>
        </w:tc>
        <w:tc>
          <w:tcPr>
            <w:tcW w:w="6030" w:type="dxa"/>
            <w:vMerge/>
            <w:vAlign w:val="bottom"/>
          </w:tcPr>
          <w:p w:rsidR="00FF4560" w:rsidRPr="00682EC8" w:rsidRDefault="00FF4560" w:rsidP="000871A1">
            <w:pPr>
              <w:pStyle w:val="NoSpacing"/>
              <w:rPr>
                <w:sz w:val="8"/>
              </w:rPr>
            </w:pPr>
          </w:p>
        </w:tc>
      </w:tr>
      <w:tr w:rsidR="00FF4560" w:rsidTr="00FF4560">
        <w:trPr>
          <w:trHeight w:val="918"/>
        </w:trPr>
        <w:tc>
          <w:tcPr>
            <w:tcW w:w="5220" w:type="dxa"/>
            <w:gridSpan w:val="2"/>
            <w:vAlign w:val="bottom"/>
          </w:tcPr>
          <w:p w:rsidR="005B7477" w:rsidRDefault="005B7477" w:rsidP="00FF4560"/>
        </w:tc>
        <w:tc>
          <w:tcPr>
            <w:tcW w:w="270" w:type="dxa"/>
            <w:vAlign w:val="bottom"/>
          </w:tcPr>
          <w:p w:rsidR="00FF4560" w:rsidRDefault="00FF4560" w:rsidP="00FF4560"/>
        </w:tc>
        <w:tc>
          <w:tcPr>
            <w:tcW w:w="6030" w:type="dxa"/>
            <w:vMerge/>
            <w:vAlign w:val="bottom"/>
          </w:tcPr>
          <w:p w:rsidR="00FF4560" w:rsidRDefault="00FF4560" w:rsidP="000871A1"/>
        </w:tc>
      </w:tr>
      <w:tr w:rsidR="00FF4560" w:rsidTr="00A01FE5">
        <w:trPr>
          <w:trHeight w:val="1692"/>
        </w:trPr>
        <w:tc>
          <w:tcPr>
            <w:tcW w:w="5220" w:type="dxa"/>
            <w:gridSpan w:val="2"/>
            <w:vMerge w:val="restart"/>
          </w:tcPr>
          <w:p w:rsidR="00FF4560" w:rsidRDefault="0037409E" w:rsidP="00F86647">
            <w:pPr>
              <w:pStyle w:val="Image"/>
            </w:pPr>
            <w:r>
              <w:rPr>
                <w:lang w:eastAsia="en-US"/>
              </w:rPr>
              <w:drawing>
                <wp:inline distT="0" distB="0" distL="0" distR="0">
                  <wp:extent cx="3168650" cy="4307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top-signs-collaborate-584js122209[1].jpg"/>
                          <pic:cNvPicPr/>
                        </pic:nvPicPr>
                        <pic:blipFill>
                          <a:blip r:embed="rId12">
                            <a:extLst>
                              <a:ext uri="{28A0092B-C50C-407E-A947-70E740481C1C}">
                                <a14:useLocalDpi xmlns:a14="http://schemas.microsoft.com/office/drawing/2010/main" val="0"/>
                              </a:ext>
                            </a:extLst>
                          </a:blip>
                          <a:stretch>
                            <a:fillRect/>
                          </a:stretch>
                        </pic:blipFill>
                        <pic:spPr>
                          <a:xfrm>
                            <a:off x="0" y="0"/>
                            <a:ext cx="3168650" cy="4307840"/>
                          </a:xfrm>
                          <a:prstGeom prst="rect">
                            <a:avLst/>
                          </a:prstGeom>
                        </pic:spPr>
                      </pic:pic>
                    </a:graphicData>
                  </a:graphic>
                </wp:inline>
              </w:drawing>
            </w:r>
            <w:r w:rsidR="00B1071D">
              <w:t>[</w:t>
            </w:r>
          </w:p>
        </w:tc>
        <w:tc>
          <w:tcPr>
            <w:tcW w:w="270" w:type="dxa"/>
            <w:vAlign w:val="bottom"/>
          </w:tcPr>
          <w:p w:rsidR="00FF4560" w:rsidRDefault="00FF4560" w:rsidP="00FF4560"/>
        </w:tc>
        <w:tc>
          <w:tcPr>
            <w:tcW w:w="6030" w:type="dxa"/>
            <w:vMerge/>
            <w:vAlign w:val="bottom"/>
          </w:tcPr>
          <w:p w:rsidR="00FF4560" w:rsidRDefault="00FF4560" w:rsidP="000871A1"/>
        </w:tc>
      </w:tr>
      <w:tr w:rsidR="00FF4560" w:rsidTr="00F86647">
        <w:trPr>
          <w:trHeight w:val="5310"/>
        </w:trPr>
        <w:tc>
          <w:tcPr>
            <w:tcW w:w="5220" w:type="dxa"/>
            <w:gridSpan w:val="2"/>
            <w:vMerge/>
          </w:tcPr>
          <w:p w:rsidR="00FF4560" w:rsidRDefault="00FF4560" w:rsidP="000871A1"/>
        </w:tc>
        <w:tc>
          <w:tcPr>
            <w:tcW w:w="270" w:type="dxa"/>
          </w:tcPr>
          <w:p w:rsidR="00FF4560" w:rsidRDefault="00FF4560" w:rsidP="000871A1"/>
        </w:tc>
        <w:tc>
          <w:tcPr>
            <w:tcW w:w="6030" w:type="dxa"/>
          </w:tcPr>
          <w:p w:rsidR="00FF4560" w:rsidRDefault="00B1071D" w:rsidP="00A01FE5">
            <w:pPr>
              <w:pStyle w:val="Heading1"/>
            </w:pPr>
            <w:r>
              <w:t>The big idea</w:t>
            </w:r>
          </w:p>
          <w:p w:rsidR="00FF4560" w:rsidRDefault="00B1071D" w:rsidP="00A50BCD">
            <w:pPr>
              <w:pStyle w:val="Heading2"/>
            </w:pPr>
            <w:r>
              <w:t>and so the birth of one bridge began</w:t>
            </w:r>
          </w:p>
          <w:p w:rsidR="00FF4560" w:rsidRDefault="00B1071D" w:rsidP="006A35EF">
            <w:r>
              <w:t xml:space="preserve">We thought it best to offer a kind of one stop shop whereby anyone could post a problem or throw out a solution idea that they have. Once the problem or idea was floated out there, the team behind One Bridge would review it, ask qualifying questions as needed, and then call up any other contacts for consultation purposes. Once we have had enough time to thoroughly review the problem or issue, our goal was to find out the best possible approach for resolving that problem or implementing that idea. After we had accomplished our goal, we would post a resolution to the problem or idea with the ideal approach and follow that up with a meeting with the resource(s) who would be able to take it to the next step. This meeting is crucial, because we wanted to ensure that all the knowledge we obtained was properly passed onto the resource(s) who needed it, but also </w:t>
            </w:r>
            <w:r w:rsidR="00436E39">
              <w:t>that we had</w:t>
            </w:r>
            <w:r>
              <w:t xml:space="preserve"> passed our business line requestor onto capable hands where expectations were understood.</w:t>
            </w:r>
          </w:p>
        </w:tc>
      </w:tr>
    </w:tbl>
    <w:p w:rsidR="00FF4560" w:rsidRDefault="00FF4560">
      <w:r>
        <w:br w:type="page"/>
      </w:r>
    </w:p>
    <w:tbl>
      <w:tblPr>
        <w:tblW w:w="5000" w:type="pct"/>
        <w:tblLayout w:type="fixed"/>
        <w:tblCellMar>
          <w:left w:w="115" w:type="dxa"/>
          <w:right w:w="115" w:type="dxa"/>
        </w:tblCellMar>
        <w:tblLook w:val="0600" w:firstRow="0" w:lastRow="0" w:firstColumn="0" w:lastColumn="0" w:noHBand="1" w:noVBand="1"/>
      </w:tblPr>
      <w:tblGrid>
        <w:gridCol w:w="2880"/>
        <w:gridCol w:w="3870"/>
        <w:gridCol w:w="270"/>
        <w:gridCol w:w="3150"/>
        <w:gridCol w:w="630"/>
        <w:gridCol w:w="720"/>
      </w:tblGrid>
      <w:tr w:rsidR="005A1FC5" w:rsidTr="00D6333A">
        <w:trPr>
          <w:cantSplit/>
          <w:trHeight w:val="4770"/>
        </w:trPr>
        <w:tc>
          <w:tcPr>
            <w:tcW w:w="6750" w:type="dxa"/>
            <w:gridSpan w:val="2"/>
          </w:tcPr>
          <w:p w:rsidR="005A1FC5" w:rsidRPr="005A1FC5" w:rsidRDefault="00D6333A" w:rsidP="00F86647">
            <w:pPr>
              <w:pStyle w:val="Image"/>
            </w:pPr>
            <w:r>
              <w:rPr>
                <w:lang w:eastAsia="en-US"/>
              </w:rPr>
              <w:lastRenderedPageBreak/>
              <mc:AlternateContent>
                <mc:Choice Requires="wpg">
                  <w:drawing>
                    <wp:anchor distT="0" distB="0" distL="114300" distR="114300" simplePos="0" relativeHeight="251660288" behindDoc="1" locked="0" layoutInCell="1" allowOverlap="1">
                      <wp:simplePos x="0" y="0"/>
                      <wp:positionH relativeFrom="column">
                        <wp:posOffset>330835</wp:posOffset>
                      </wp:positionH>
                      <wp:positionV relativeFrom="paragraph">
                        <wp:posOffset>3162300</wp:posOffset>
                      </wp:positionV>
                      <wp:extent cx="3533167" cy="1899862"/>
                      <wp:effectExtent l="19050" t="0" r="0" b="24765"/>
                      <wp:wrapNone/>
                      <wp:docPr id="9" name="Group 9" descr="Second page design objects"/>
                      <wp:cNvGraphicFramePr/>
                      <a:graphic xmlns:a="http://schemas.openxmlformats.org/drawingml/2006/main">
                        <a:graphicData uri="http://schemas.microsoft.com/office/word/2010/wordprocessingGroup">
                          <wpg:wgp>
                            <wpg:cNvGrpSpPr/>
                            <wpg:grpSpPr>
                              <a:xfrm>
                                <a:off x="0" y="0"/>
                                <a:ext cx="3533167" cy="1899862"/>
                                <a:chOff x="-2739123" y="-320442"/>
                                <a:chExt cx="7620266" cy="4100001"/>
                              </a:xfrm>
                            </wpg:grpSpPr>
                            <wps:wsp>
                              <wps:cNvPr id="10" name="Hexagon 10"/>
                              <wps:cNvSpPr/>
                              <wps:spPr>
                                <a:xfrm>
                                  <a:off x="885825" y="0"/>
                                  <a:ext cx="3995318" cy="3444240"/>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Hexagon 11"/>
                              <wps:cNvSpPr/>
                              <wps:spPr>
                                <a:xfrm>
                                  <a:off x="472086" y="335320"/>
                                  <a:ext cx="3994784" cy="3444239"/>
                                </a:xfrm>
                                <a:prstGeom prst="hexagon">
                                  <a:avLst/>
                                </a:prstGeom>
                                <a:no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Hexagon 12"/>
                              <wps:cNvSpPr/>
                              <wps:spPr>
                                <a:xfrm>
                                  <a:off x="-2030992" y="16961"/>
                                  <a:ext cx="2646270" cy="2280938"/>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Hexagon 14"/>
                              <wps:cNvSpPr/>
                              <wps:spPr>
                                <a:xfrm>
                                  <a:off x="-2739123" y="-320442"/>
                                  <a:ext cx="2714493" cy="2339158"/>
                                </a:xfrm>
                                <a:prstGeom prst="hexag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FE8600C" id="Group 9" o:spid="_x0000_s1026" alt="Second page design objects" style="position:absolute;margin-left:26.05pt;margin-top:249pt;width:278.2pt;height:149.6pt;z-index:-251656192" coordorigin="-27391,-3204" coordsize="76202,4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">
                      <v:shape id="Hexagon 10" o:spid="_x0000_s1027" type="#_x0000_t9" style="position:absolute;left:8858;width:39953;height:344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4KUsUA&#10;AADbAAAADwAAAGRycy9kb3ducmV2LnhtbESPQW/CMAyF70j8h8hI3CBlBzYKAQ0mponLoBviahqv&#10;rWicqsmg26+fD5O42XrP731erDpXqyu1ofJsYDJOQBHn3lZcGPj82I6eQIWIbLH2TAZ+KMBq2e8t&#10;MLX+xge6ZrFQEsIhRQNljE2qdchLchjGviEW7cu3DqOsbaFtizcJd7V+SJKpdlixNJTY0Kak/JJ9&#10;OwPH/ct69nui5oyz1zxOu/fd404bMxx0z3NQkbp4N/9fv1nBF3r5RQb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jgpSxQAAANsAAAAPAAAAAAAAAAAAAAAAAJgCAABkcnMv&#10;ZG93bnJldi54bWxQSwUGAAAAAAQABAD1AAAAigMAAAAA&#10;" adj="4655" fillcolor="#297fd5 [3206]" stroked="f" strokeweight="1pt">
                        <v:fill opacity="32896f"/>
                      </v:shape>
                      <v:shape id="Hexagon 11" o:spid="_x0000_s1028" type="#_x0000_t9" style="position:absolute;left:4720;top:3353;width:39948;height:344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dR9sMA&#10;AADbAAAADwAAAGRycy9kb3ducmV2LnhtbERPTWvCQBC9F/wPywje6kYPUqIbUVHqwUNjK+htyE6S&#10;xexsyG5j2l/fLRR6m8f7nNV6sI3oqfPGsYLZNAFBXDhtuFLw8X54fgHhA7LGxjEp+CIP62z0tMJU&#10;uwfn1J9DJWII+xQV1CG0qZS+qMmin7qWOHKl6yyGCLtK6g4fMdw2cp4kC2nRcGyosaVdTcX9/GkV&#10;5OX2lL/2cv5t6HLa397M5XjdKTUZD5sliEBD+Bf/uY86zp/B7y/xAJn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YdR9sMAAADbAAAADwAAAAAAAAAAAAAAAACYAgAAZHJzL2Rv&#10;d25yZXYueG1sUEsFBgAAAAAEAAQA9QAAAIgDAAAAAA==&#10;" adj="4656" filled="f" strokecolor="#297fd5 [3206]" strokeweight="1pt"/>
                      <v:shape id="Hexagon 12" o:spid="_x0000_s1029" type="#_x0000_t9" style="position:absolute;left:-20309;top:169;width:26461;height:228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AxvsEA&#10;AADbAAAADwAAAGRycy9kb3ducmV2LnhtbERPS4vCMBC+L/gfwgje1lQPulaj+MBl8eIbr2MztsVm&#10;UpqodX/9RljwNh/fc0aT2hTiTpXLLSvotCMQxInVOacKDvvl5xcI55E1FpZJwZMcTMaNjxHG2j54&#10;S/edT0UIYRejgsz7MpbSJRkZdG1bEgfuYiuDPsAqlbrCRwg3hexGUU8azDk0ZFjSPKPkursZBcfN&#10;Yjb4PVF5xsF34nv1etVfSaVazXo6BOGp9m/xv/tHh/ldeP0SDpDj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cQMb7BAAAA2wAAAA8AAAAAAAAAAAAAAAAAmAIAAGRycy9kb3du&#10;cmV2LnhtbFBLBQYAAAAABAAEAPUAAACGAwAAAAA=&#10;" adj="4655" fillcolor="#297fd5 [3206]" stroked="f" strokeweight="1pt">
                        <v:fill opacity="32896f"/>
                      </v:shape>
                      <v:shape id="Hexagon 14" o:spid="_x0000_s1030" type="#_x0000_t9" style="position:absolute;left:-27391;top:-3204;width:27145;height:233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" adj="4653" filled="f" strokecolor="black [3213]" strokeweight="1pt"/>
                    </v:group>
                  </w:pict>
                </mc:Fallback>
              </mc:AlternateContent>
            </w:r>
            <w:r>
              <w:rPr>
                <w:lang w:eastAsia="en-US"/>
              </w:rPr>
              <w:drawing>
                <wp:anchor distT="0" distB="0" distL="114300" distR="114300" simplePos="0" relativeHeight="251659264" behindDoc="1" locked="0" layoutInCell="1" allowOverlap="1">
                  <wp:simplePos x="0" y="0"/>
                  <wp:positionH relativeFrom="column">
                    <wp:posOffset>-12065</wp:posOffset>
                  </wp:positionH>
                  <wp:positionV relativeFrom="paragraph">
                    <wp:posOffset>152400</wp:posOffset>
                  </wp:positionV>
                  <wp:extent cx="4229100" cy="2820658"/>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amwork.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29100" cy="2820658"/>
                          </a:xfrm>
                          <a:prstGeom prst="rect">
                            <a:avLst/>
                          </a:prstGeom>
                        </pic:spPr>
                      </pic:pic>
                    </a:graphicData>
                  </a:graphic>
                  <wp14:sizeRelH relativeFrom="margin">
                    <wp14:pctWidth>0</wp14:pctWidth>
                  </wp14:sizeRelH>
                  <wp14:sizeRelV relativeFrom="margin">
                    <wp14:pctHeight>0</wp14:pctHeight>
                  </wp14:sizeRelV>
                </wp:anchor>
              </w:drawing>
            </w:r>
          </w:p>
        </w:tc>
        <w:tc>
          <w:tcPr>
            <w:tcW w:w="270" w:type="dxa"/>
          </w:tcPr>
          <w:p w:rsidR="005A1FC5" w:rsidRDefault="005A1FC5" w:rsidP="000871A1">
            <w:pPr>
              <w:pStyle w:val="NoSpacing"/>
            </w:pPr>
          </w:p>
        </w:tc>
        <w:tc>
          <w:tcPr>
            <w:tcW w:w="4500" w:type="dxa"/>
            <w:gridSpan w:val="3"/>
          </w:tcPr>
          <w:p w:rsidR="005A1FC5" w:rsidRDefault="00D6333A" w:rsidP="00A50BCD">
            <w:pPr>
              <w:pStyle w:val="Heading1"/>
            </w:pPr>
            <w:r>
              <w:t>what’s next</w:t>
            </w:r>
          </w:p>
          <w:p w:rsidR="005A1FC5" w:rsidRDefault="00D6333A" w:rsidP="00A50BCD">
            <w:pPr>
              <w:pStyle w:val="Heading2"/>
            </w:pPr>
            <w:r>
              <w:t>Put a new idea through one bridge</w:t>
            </w:r>
          </w:p>
          <w:p w:rsidR="005A1FC5" w:rsidRDefault="00D6333A" w:rsidP="00D6333A">
            <w:r>
              <w:t xml:space="preserve">The only way to know if something will work is to give it a try, and so that is what we are planning to do. We </w:t>
            </w:r>
            <w:r w:rsidR="005B7477">
              <w:t>need</w:t>
            </w:r>
            <w:r>
              <w:t xml:space="preserve"> an idea to put through the paces and give One Bridge a try. </w:t>
            </w:r>
            <w:r w:rsidR="001F359F">
              <w:t xml:space="preserve">We know there will be changes to make along the way, but are expecting that with every idea we put through One Bridge, the better the process around it will get. </w:t>
            </w:r>
          </w:p>
          <w:p w:rsidR="00BE06F7" w:rsidRDefault="00BE06F7" w:rsidP="00D6333A">
            <w:r>
              <w:t>Our plan is to get One Bridge setup on Idea Place, so that we can establish this as a platform and start working on the idea as we expect to. Currently, we are waiting on the Innovation team to get One Bridge setup, so that we can continue with this exercise.</w:t>
            </w:r>
          </w:p>
          <w:p w:rsidR="005B7477" w:rsidRDefault="005B7477" w:rsidP="005B7477">
            <w:r>
              <w:t xml:space="preserve">Once we have One Bridge setup, we will take an idea through the process. Our first idea was something from the GCTS MABS group, but this may not be an idea that we cannot garner time from the business line area for. With that said, we may try another avenue and get an idea from GFS. </w:t>
            </w:r>
          </w:p>
          <w:p w:rsidR="005B7477" w:rsidRDefault="005B7477" w:rsidP="00D6333A"/>
        </w:tc>
      </w:tr>
      <w:tr w:rsidR="001F359F" w:rsidTr="00C63021">
        <w:trPr>
          <w:trHeight w:val="68"/>
        </w:trPr>
        <w:tc>
          <w:tcPr>
            <w:tcW w:w="2880" w:type="dxa"/>
            <w:vAlign w:val="bottom"/>
          </w:tcPr>
          <w:p w:rsidR="001F359F" w:rsidRPr="005A1FC5" w:rsidRDefault="001F359F" w:rsidP="000871A1">
            <w:pPr>
              <w:pStyle w:val="NoSpacing"/>
              <w:rPr>
                <w:sz w:val="8"/>
              </w:rPr>
            </w:pPr>
          </w:p>
        </w:tc>
        <w:tc>
          <w:tcPr>
            <w:tcW w:w="4140" w:type="dxa"/>
            <w:gridSpan w:val="2"/>
            <w:vAlign w:val="bottom"/>
          </w:tcPr>
          <w:p w:rsidR="001F359F" w:rsidRPr="005A1FC5" w:rsidRDefault="001F359F" w:rsidP="000871A1">
            <w:pPr>
              <w:pStyle w:val="NoSpacing"/>
              <w:rPr>
                <w:sz w:val="8"/>
              </w:rPr>
            </w:pPr>
          </w:p>
        </w:tc>
        <w:tc>
          <w:tcPr>
            <w:tcW w:w="4500" w:type="dxa"/>
            <w:gridSpan w:val="3"/>
            <w:vMerge w:val="restart"/>
            <w:vAlign w:val="center"/>
          </w:tcPr>
          <w:p w:rsidR="001F359F" w:rsidRPr="005A1FC5" w:rsidRDefault="001F359F" w:rsidP="005A1FC5">
            <w:pPr>
              <w:pStyle w:val="NoSpacing"/>
              <w:rPr>
                <w:sz w:val="8"/>
              </w:rPr>
            </w:pPr>
          </w:p>
        </w:tc>
      </w:tr>
      <w:tr w:rsidR="005A1FC5" w:rsidRPr="00682EC8" w:rsidTr="00A860A1">
        <w:trPr>
          <w:trHeight w:val="68"/>
        </w:trPr>
        <w:tc>
          <w:tcPr>
            <w:tcW w:w="2880" w:type="dxa"/>
            <w:shd w:val="clear" w:color="auto" w:fill="000000" w:themeFill="text1"/>
            <w:vAlign w:val="bottom"/>
          </w:tcPr>
          <w:p w:rsidR="005A1FC5" w:rsidRPr="00682EC8" w:rsidRDefault="005A1FC5" w:rsidP="000871A1">
            <w:pPr>
              <w:pStyle w:val="NoSpacing"/>
              <w:rPr>
                <w:sz w:val="8"/>
              </w:rPr>
            </w:pPr>
          </w:p>
        </w:tc>
        <w:tc>
          <w:tcPr>
            <w:tcW w:w="4140" w:type="dxa"/>
            <w:gridSpan w:val="2"/>
            <w:vAlign w:val="bottom"/>
          </w:tcPr>
          <w:p w:rsidR="005A1FC5" w:rsidRPr="00682EC8" w:rsidRDefault="005A1FC5" w:rsidP="000871A1">
            <w:pPr>
              <w:pStyle w:val="NoSpacing"/>
              <w:rPr>
                <w:sz w:val="8"/>
              </w:rPr>
            </w:pPr>
          </w:p>
        </w:tc>
        <w:tc>
          <w:tcPr>
            <w:tcW w:w="4500" w:type="dxa"/>
            <w:gridSpan w:val="3"/>
            <w:vMerge/>
            <w:vAlign w:val="bottom"/>
          </w:tcPr>
          <w:p w:rsidR="005A1FC5" w:rsidRPr="00682EC8" w:rsidRDefault="005A1FC5" w:rsidP="000871A1">
            <w:pPr>
              <w:pStyle w:val="NoSpacing"/>
              <w:rPr>
                <w:sz w:val="8"/>
              </w:rPr>
            </w:pPr>
          </w:p>
        </w:tc>
      </w:tr>
      <w:tr w:rsidR="005A1FC5" w:rsidTr="005A1FC5">
        <w:trPr>
          <w:trHeight w:val="432"/>
        </w:trPr>
        <w:tc>
          <w:tcPr>
            <w:tcW w:w="11520" w:type="dxa"/>
            <w:gridSpan w:val="6"/>
          </w:tcPr>
          <w:p w:rsidR="00953C50" w:rsidRPr="003A7DF8" w:rsidRDefault="003A7DF8" w:rsidP="00C63021">
            <w:pPr>
              <w:spacing w:before="300" w:after="0"/>
              <w:jc w:val="center"/>
              <w:rPr>
                <w:sz w:val="40"/>
                <w:szCs w:val="40"/>
              </w:rPr>
            </w:pPr>
            <w:r w:rsidRPr="005D1BDD">
              <w:rPr>
                <w:b/>
                <w:color w:val="C0D7EC" w:themeColor="accent2" w:themeTint="66"/>
                <w:sz w:val="40"/>
                <w:szCs w:val="40"/>
                <w:shd w:val="clear" w:color="auto" w:fill="FFFF00"/>
                <w14:textOutline w14:w="11112" w14:cap="flat" w14:cmpd="sng" w14:algn="ctr">
                  <w14:solidFill>
                    <w14:schemeClr w14:val="accent2"/>
                  </w14:solidFill>
                  <w14:prstDash w14:val="solid"/>
                  <w14:round/>
                </w14:textOutline>
              </w:rPr>
              <w:t>FEW POINTS TO</w:t>
            </w:r>
            <w:r w:rsidR="006066D1" w:rsidRPr="005D1BDD">
              <w:rPr>
                <w:b/>
                <w:color w:val="C0D7EC" w:themeColor="accent2" w:themeTint="66"/>
                <w:sz w:val="40"/>
                <w:szCs w:val="40"/>
                <w:shd w:val="clear" w:color="auto" w:fill="FFFF00"/>
                <w14:textOutline w14:w="11112" w14:cap="flat" w14:cmpd="sng" w14:algn="ctr">
                  <w14:solidFill>
                    <w14:schemeClr w14:val="accent2"/>
                  </w14:solidFill>
                  <w14:prstDash w14:val="solid"/>
                  <w14:round/>
                </w14:textOutline>
              </w:rPr>
              <w:t xml:space="preserve"> </w:t>
            </w:r>
            <w:r w:rsidRPr="005D1BDD">
              <w:rPr>
                <w:b/>
                <w:color w:val="C0D7EC" w:themeColor="accent2" w:themeTint="66"/>
                <w:sz w:val="40"/>
                <w:szCs w:val="40"/>
                <w:shd w:val="clear" w:color="auto" w:fill="FFFF00"/>
                <w14:textOutline w14:w="11112" w14:cap="flat" w14:cmpd="sng" w14:algn="ctr">
                  <w14:solidFill>
                    <w14:schemeClr w14:val="accent2"/>
                  </w14:solidFill>
                  <w14:prstDash w14:val="solid"/>
                  <w14:round/>
                </w14:textOutline>
              </w:rPr>
              <w:t>REMEMBER</w:t>
            </w:r>
            <w:r w:rsidR="006066D1" w:rsidRPr="005D1BDD">
              <w:rPr>
                <w:b/>
                <w:color w:val="C0D7EC" w:themeColor="accent2" w:themeTint="66"/>
                <w:sz w:val="40"/>
                <w:szCs w:val="40"/>
                <w:shd w:val="clear" w:color="auto" w:fill="FFFF00"/>
                <w14:textOutline w14:w="11112" w14:cap="flat" w14:cmpd="sng" w14:algn="ctr">
                  <w14:solidFill>
                    <w14:schemeClr w14:val="accent2"/>
                  </w14:solidFill>
                  <w14:prstDash w14:val="solid"/>
                  <w14:round/>
                </w14:textOutline>
              </w:rPr>
              <w:t xml:space="preserve"> ……</w:t>
            </w:r>
          </w:p>
          <w:tbl>
            <w:tblPr>
              <w:tblStyle w:val="TableGrid"/>
              <w:tblW w:w="11363" w:type="dxa"/>
              <w:tblLayout w:type="fixed"/>
              <w:tblLook w:val="04A0" w:firstRow="1" w:lastRow="0" w:firstColumn="1" w:lastColumn="0" w:noHBand="0" w:noVBand="1"/>
            </w:tblPr>
            <w:tblGrid>
              <w:gridCol w:w="5596"/>
              <w:gridCol w:w="5767"/>
            </w:tblGrid>
            <w:tr w:rsidR="005A2AB2" w:rsidTr="00C63021">
              <w:trPr>
                <w:trHeight w:val="5461"/>
              </w:trPr>
              <w:tc>
                <w:tcPr>
                  <w:tcW w:w="5596" w:type="dxa"/>
                  <w:tcBorders>
                    <w:top w:val="nil"/>
                    <w:left w:val="nil"/>
                    <w:bottom w:val="nil"/>
                    <w:right w:val="nil"/>
                  </w:tcBorders>
                </w:tcPr>
                <w:p w:rsidR="005A2AB2" w:rsidRDefault="00553568" w:rsidP="005A2AB2">
                  <w:pPr>
                    <w:pStyle w:val="Heading1"/>
                    <w:outlineLvl w:val="0"/>
                  </w:pPr>
                  <w:r>
                    <w:t>SCALE DoesN’</w:t>
                  </w:r>
                  <w:r w:rsidR="005A2AB2">
                    <w:t>t matter</w:t>
                  </w:r>
                </w:p>
                <w:p w:rsidR="005A2AB2" w:rsidRPr="00952663" w:rsidRDefault="005A2AB2" w:rsidP="005A2AB2">
                  <w:pPr>
                    <w:pStyle w:val="Heading2"/>
                    <w:outlineLvl w:val="1"/>
                    <w:rPr>
                      <w:sz w:val="20"/>
                    </w:rPr>
                  </w:pPr>
                  <w:r w:rsidRPr="00952663">
                    <w:rPr>
                      <w:sz w:val="20"/>
                    </w:rPr>
                    <w:t xml:space="preserve">a Question </w:t>
                  </w:r>
                  <w:r w:rsidR="00952663" w:rsidRPr="00952663">
                    <w:rPr>
                      <w:sz w:val="20"/>
                    </w:rPr>
                    <w:t>TO</w:t>
                  </w:r>
                  <w:r w:rsidRPr="00952663">
                    <w:rPr>
                      <w:sz w:val="20"/>
                    </w:rPr>
                    <w:t xml:space="preserve"> a</w:t>
                  </w:r>
                  <w:r w:rsidR="00952663" w:rsidRPr="00952663">
                    <w:rPr>
                      <w:sz w:val="20"/>
                    </w:rPr>
                    <w:t xml:space="preserve">n Answer, idea to a project, all </w:t>
                  </w:r>
                  <w:r w:rsidRPr="00952663">
                    <w:rPr>
                      <w:sz w:val="20"/>
                    </w:rPr>
                    <w:t>welcomed</w:t>
                  </w:r>
                </w:p>
                <w:p w:rsidR="00553568" w:rsidRDefault="00553568" w:rsidP="00953C50"/>
                <w:p w:rsidR="005A2AB2" w:rsidRDefault="00C63021" w:rsidP="00953C50">
                  <w:r>
                    <w:t xml:space="preserve">You have a question we can get an answer for you. You may be looking for a right contact for your issues at hand, we can find it for you. You have an idea we can help you ideate it and that can become a project. </w:t>
                  </w:r>
                </w:p>
                <w:p w:rsidR="00C63021" w:rsidRDefault="00C63021" w:rsidP="00953C50"/>
                <w:p w:rsidR="00C63021" w:rsidRDefault="00C63021" w:rsidP="00953C50">
                  <w:r>
                    <w:t>It does not matter that what are you trying to solve is</w:t>
                  </w:r>
                  <w:r w:rsidR="00A46AD5">
                    <w:t xml:space="preserve"> just</w:t>
                  </w:r>
                  <w:r>
                    <w:t xml:space="preserve"> a small thing</w:t>
                  </w:r>
                  <w:r w:rsidR="00C147EC">
                    <w:t>, we can be engaged so that things don’t stop and keep rolling.</w:t>
                  </w:r>
                </w:p>
              </w:tc>
              <w:tc>
                <w:tcPr>
                  <w:tcW w:w="5767" w:type="dxa"/>
                  <w:tcBorders>
                    <w:top w:val="nil"/>
                    <w:left w:val="nil"/>
                    <w:bottom w:val="nil"/>
                    <w:right w:val="nil"/>
                  </w:tcBorders>
                </w:tcPr>
                <w:p w:rsidR="005A2AB2" w:rsidRDefault="005A2AB2" w:rsidP="00953C50"/>
                <w:p w:rsidR="005A2AB2" w:rsidRDefault="005A2AB2" w:rsidP="00953C50"/>
                <w:p w:rsidR="005A2AB2" w:rsidRDefault="005A2AB2" w:rsidP="00953C50"/>
                <w:p w:rsidR="005A2AB2" w:rsidRDefault="00553568" w:rsidP="00953C50">
                  <w:r>
                    <w:rPr>
                      <w:noProof/>
                      <w:lang w:eastAsia="en-US"/>
                    </w:rPr>
                    <w:drawing>
                      <wp:inline distT="0" distB="0" distL="0" distR="0">
                        <wp:extent cx="3498215" cy="2330450"/>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kidsPlayCollaborat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98215" cy="2330450"/>
                                </a:xfrm>
                                <a:prstGeom prst="rect">
                                  <a:avLst/>
                                </a:prstGeom>
                              </pic:spPr>
                            </pic:pic>
                          </a:graphicData>
                        </a:graphic>
                      </wp:inline>
                    </w:drawing>
                  </w:r>
                </w:p>
                <w:p w:rsidR="005A2AB2" w:rsidRDefault="005A2AB2" w:rsidP="00953C50"/>
                <w:p w:rsidR="005A2AB2" w:rsidRDefault="005A2AB2" w:rsidP="00953C50"/>
                <w:p w:rsidR="005A2AB2" w:rsidRDefault="005A2AB2" w:rsidP="00953C50"/>
                <w:p w:rsidR="005A2AB2" w:rsidRDefault="005A2AB2" w:rsidP="00953C50"/>
              </w:tc>
            </w:tr>
          </w:tbl>
          <w:tbl>
            <w:tblPr>
              <w:tblW w:w="17130" w:type="dxa"/>
              <w:tblLayout w:type="fixed"/>
              <w:tblCellMar>
                <w:left w:w="115" w:type="dxa"/>
                <w:right w:w="115" w:type="dxa"/>
              </w:tblCellMar>
              <w:tblLook w:val="0600" w:firstRow="0" w:lastRow="0" w:firstColumn="0" w:lastColumn="0" w:noHBand="1" w:noVBand="1"/>
            </w:tblPr>
            <w:tblGrid>
              <w:gridCol w:w="2880"/>
              <w:gridCol w:w="2045"/>
              <w:gridCol w:w="625"/>
              <w:gridCol w:w="1450"/>
              <w:gridCol w:w="4520"/>
              <w:gridCol w:w="5610"/>
            </w:tblGrid>
            <w:tr w:rsidR="00A860A1" w:rsidTr="00952663">
              <w:trPr>
                <w:cantSplit/>
                <w:trHeight w:val="4770"/>
              </w:trPr>
              <w:tc>
                <w:tcPr>
                  <w:tcW w:w="4925" w:type="dxa"/>
                  <w:gridSpan w:val="2"/>
                </w:tcPr>
                <w:p w:rsidR="00A860A1" w:rsidRPr="005A1FC5" w:rsidRDefault="00952663" w:rsidP="00793C3F">
                  <w:pPr>
                    <w:pStyle w:val="Image"/>
                  </w:pPr>
                  <w:r>
                    <w:rPr>
                      <w:lang w:eastAsia="en-US"/>
                    </w:rPr>
                    <w:lastRenderedPageBreak/>
                    <w:drawing>
                      <wp:inline distT="0" distB="0" distL="0" distR="0" wp14:anchorId="00751F08" wp14:editId="28342EEE">
                        <wp:extent cx="4053840" cy="2667000"/>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uperhero-businessman-608x400.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69628" cy="2677387"/>
                                </a:xfrm>
                                <a:prstGeom prst="rect">
                                  <a:avLst/>
                                </a:prstGeom>
                              </pic:spPr>
                            </pic:pic>
                          </a:graphicData>
                        </a:graphic>
                      </wp:inline>
                    </w:drawing>
                  </w:r>
                </w:p>
              </w:tc>
              <w:tc>
                <w:tcPr>
                  <w:tcW w:w="625" w:type="dxa"/>
                </w:tcPr>
                <w:p w:rsidR="00A860A1" w:rsidRDefault="00A860A1" w:rsidP="00793C3F">
                  <w:pPr>
                    <w:pStyle w:val="NoSpacing"/>
                  </w:pPr>
                </w:p>
              </w:tc>
              <w:tc>
                <w:tcPr>
                  <w:tcW w:w="5970" w:type="dxa"/>
                  <w:gridSpan w:val="2"/>
                </w:tcPr>
                <w:p w:rsidR="00A860A1" w:rsidRDefault="00A860A1" w:rsidP="00793C3F">
                  <w:pPr>
                    <w:pStyle w:val="Heading1"/>
                  </w:pPr>
                  <w:r>
                    <w:t>Your Call when to involve us</w:t>
                  </w:r>
                </w:p>
                <w:p w:rsidR="00A860A1" w:rsidRDefault="00A860A1" w:rsidP="00793C3F">
                  <w:pPr>
                    <w:pStyle w:val="Heading2"/>
                  </w:pPr>
                  <w:r>
                    <w:t xml:space="preserve">You NEED us INVOKE us, </w:t>
                  </w:r>
                  <w:r w:rsidR="00C147EC">
                    <w:t>if</w:t>
                  </w:r>
                  <w:r>
                    <w:t xml:space="preserve"> in right hands don’t bother</w:t>
                  </w:r>
                </w:p>
                <w:p w:rsidR="00A46AD5" w:rsidRDefault="00A87945" w:rsidP="00793C3F">
                  <w:r>
                    <w:t xml:space="preserve">You want to connect with us because you have problems to solve or a brilliant idea to improve the way you do things. We will </w:t>
                  </w:r>
                  <w:r w:rsidR="00A46AD5">
                    <w:t xml:space="preserve">find the right people for you and willing to move on with you through stages as needed. Now if you are rolling on your own and conducting meetings, conference calls, and analysis &amp; design sessions with the right people then you don’t really have to keep us involved. </w:t>
                  </w:r>
                </w:p>
                <w:p w:rsidR="00A860A1" w:rsidRDefault="00A46AD5" w:rsidP="00793C3F">
                  <w:r>
                    <w:t>We may get upd</w:t>
                  </w:r>
                  <w:r w:rsidR="009F0A9F">
                    <w:t xml:space="preserve">ates from you on and off to </w:t>
                  </w:r>
                  <w:r>
                    <w:t xml:space="preserve">keep things up to date at our end as much as we can, so that in case </w:t>
                  </w:r>
                  <w:r w:rsidR="009F0A9F">
                    <w:t xml:space="preserve">if you ever need us again </w:t>
                  </w:r>
                  <w:r>
                    <w:t>we are there to help. But we don’t want to add additional burden on you to keep us engaged</w:t>
                  </w:r>
                  <w:r w:rsidR="009F0A9F">
                    <w:t xml:space="preserve"> all the time</w:t>
                  </w:r>
                  <w:r>
                    <w:t xml:space="preserve"> when it is not really necessary.</w:t>
                  </w:r>
                  <w:r w:rsidR="00A860A1">
                    <w:t xml:space="preserve"> </w:t>
                  </w:r>
                </w:p>
                <w:p w:rsidR="009F0A9F" w:rsidRDefault="009F0A9F" w:rsidP="00793C3F">
                  <w:r>
                    <w:rPr>
                      <w:lang w:eastAsia="en-US"/>
                    </w:rPr>
                    <mc:AlternateContent>
                      <mc:Choice Requires="wpg">
                        <w:drawing>
                          <wp:anchor distT="0" distB="0" distL="114300" distR="114300" simplePos="0" relativeHeight="251671552" behindDoc="1" locked="0" layoutInCell="1" allowOverlap="1" wp14:anchorId="3CE236A8" wp14:editId="4D579FA0">
                            <wp:simplePos x="0" y="0"/>
                            <wp:positionH relativeFrom="column">
                              <wp:posOffset>-1254760</wp:posOffset>
                            </wp:positionH>
                            <wp:positionV relativeFrom="paragraph">
                              <wp:posOffset>176530</wp:posOffset>
                            </wp:positionV>
                            <wp:extent cx="3368040" cy="2019300"/>
                            <wp:effectExtent l="19050" t="0" r="3810" b="19050"/>
                            <wp:wrapNone/>
                            <wp:docPr id="17" name="Group 17" descr="Second page design objects"/>
                            <wp:cNvGraphicFramePr/>
                            <a:graphic xmlns:a="http://schemas.openxmlformats.org/drawingml/2006/main">
                              <a:graphicData uri="http://schemas.microsoft.com/office/word/2010/wordprocessingGroup">
                                <wpg:wgp>
                                  <wpg:cNvGrpSpPr/>
                                  <wpg:grpSpPr>
                                    <a:xfrm>
                                      <a:off x="0" y="0"/>
                                      <a:ext cx="3368040" cy="2019300"/>
                                      <a:chOff x="-2739123" y="-320442"/>
                                      <a:chExt cx="7620266" cy="4100001"/>
                                    </a:xfrm>
                                  </wpg:grpSpPr>
                                  <wps:wsp>
                                    <wps:cNvPr id="18" name="Hexagon 18"/>
                                    <wps:cNvSpPr/>
                                    <wps:spPr>
                                      <a:xfrm>
                                        <a:off x="885825" y="0"/>
                                        <a:ext cx="3995318" cy="3444240"/>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Hexagon 19"/>
                                    <wps:cNvSpPr/>
                                    <wps:spPr>
                                      <a:xfrm>
                                        <a:off x="472086" y="335320"/>
                                        <a:ext cx="3994784" cy="3444239"/>
                                      </a:xfrm>
                                      <a:prstGeom prst="hexagon">
                                        <a:avLst/>
                                      </a:prstGeom>
                                      <a:no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Hexagon 21"/>
                                    <wps:cNvSpPr/>
                                    <wps:spPr>
                                      <a:xfrm>
                                        <a:off x="-2030992" y="16961"/>
                                        <a:ext cx="2646270" cy="2280938"/>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Hexagon 22"/>
                                    <wps:cNvSpPr/>
                                    <wps:spPr>
                                      <a:xfrm>
                                        <a:off x="-2739123" y="-320442"/>
                                        <a:ext cx="2714493" cy="2339158"/>
                                      </a:xfrm>
                                      <a:prstGeom prst="hexag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69AC1F6" id="Group 17" o:spid="_x0000_s1026" alt="Second page design objects" style="position:absolute;margin-left:-98.8pt;margin-top:13.9pt;width:265.2pt;height:159pt;z-index:-251644928;mso-width-relative:margin;mso-height-relative:margin" coordorigin="-27391,-3204" coordsize="76202,4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">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18" o:spid="_x0000_s1027" type="#_x0000_t9" style="position:absolute;left:8858;width:39953;height:344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gGVMUA&#10;AADbAAAADwAAAGRycy9kb3ducmV2LnhtbESPQW/CMAyF70j8h8hI3CBlBzYKAQ0mponLoBviahqv&#10;rWicqsmg26+fD5O42XrP731erDpXqyu1ofJsYDJOQBHn3lZcGPj82I6eQIWIbLH2TAZ+KMBq2e8t&#10;MLX+xge6ZrFQEsIhRQNljE2qdchLchjGviEW7cu3DqOsbaFtizcJd7V+SJKpdlixNJTY0Kak/JJ9&#10;OwPH/ct69nui5oyz1zxOu/fd404bMxx0z3NQkbp4N/9fv1nBF1j5RQb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AZUxQAAANsAAAAPAAAAAAAAAAAAAAAAAJgCAABkcnMv&#10;ZG93bnJldi54bWxQSwUGAAAAAAQABAD1AAAAigMAAAAA&#10;" adj="4655" fillcolor="#297fd5 [3206]" stroked="f" strokeweight="1pt">
                              <v:fill opacity="32896f"/>
                            </v:shape>
                            <v:shape id="Hexagon 19" o:spid="_x0000_s1028" type="#_x0000_t9" style="position:absolute;left:4720;top:3353;width:39948;height:344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d8MMA&#10;AADbAAAADwAAAGRycy9kb3ducmV2LnhtbERPTWvCQBC9C/0PyxS86aYeRFNXaaVFDx6MVmhvQ3ZM&#10;lmZnQ3aN0V/vCoK3ebzPmS06W4mWGm8cK3gbJiCIc6cNFwp+9t+DCQgfkDVWjknBhTws5i+9Gaba&#10;nTmjdhcKEUPYp6igDKFOpfR5SRb90NXEkTu6xmKIsCmkbvAcw20lR0kylhYNx4YSa1qWlP/vTlZB&#10;dvzcZKtWjq6GDpuvv605rH+XSvVfu493EIG68BQ/3Gsd50/h/ks8QM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Fd8MMAAADbAAAADwAAAAAAAAAAAAAAAACYAgAAZHJzL2Rv&#10;d25yZXYueG1sUEsFBgAAAAAEAAQA9QAAAIgDAAAAAA==&#10;" adj="4656" filled="f" strokecolor="#297fd5 [3206]" strokeweight="1pt"/>
                            <v:shape id="Hexagon 21" o:spid="_x0000_s1029" type="#_x0000_t9" style="position:absolute;left:-20309;top:169;width:26461;height:228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5ldMUA&#10;AADbAAAADwAAAGRycy9kb3ducmV2LnhtbESPT2vCQBTE70K/w/KE3nRjDrGmrqKWluLFfy29PrPP&#10;JDT7NmS3Seyn7woFj8PM/IaZL3tTiZYaV1pWMBlHIIgzq0vOFXycXkdPIJxH1lhZJgVXcrBcPAzm&#10;mGrb8YHao89FgLBLUUHhfZ1K6bKCDLqxrYmDd7GNQR9kk0vdYBfgppJxFCXSYMlhocCaNgVl38cf&#10;o+Bz/7Ke/X5RfcbZW+aTfredbqVSj8N+9QzCU+/v4f/2u1YQT+D2JfwAu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rmV0xQAAANsAAAAPAAAAAAAAAAAAAAAAAJgCAABkcnMv&#10;ZG93bnJldi54bWxQSwUGAAAAAAQABAD1AAAAigMAAAAA&#10;" adj="4655" fillcolor="#297fd5 [3206]" stroked="f" strokeweight="1pt">
                              <v:fill opacity="32896f"/>
                            </v:shape>
                            <v:shape id="Hexagon 22" o:spid="_x0000_s1030" type="#_x0000_t9" style="position:absolute;left:-27391;top:-3204;width:27145;height:233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DVXb0A&#10;AADbAAAADwAAAGRycy9kb3ducmV2LnhtbESPzQrCMBCE74LvEFbwpmkriFSjiFL06g94XZq1LTab&#10;0sRa394IgsdhZr5hVpve1KKj1lWWFcTTCARxbnXFhYLrJZssQDiPrLG2TAre5GCzHg5WmGr74hN1&#10;Z1+IAGGXooLS+yaV0uUlGXRT2xAH725bgz7ItpC6xVeAm1omUTSXBisOCyU2tCspf5yfRsHxEOda&#10;3/DNWXboulkU7yuTKTUe9dslCE+9/4d/7aNWkCTw/RJ+gFx/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rVDVXb0AAADbAAAADwAAAAAAAAAAAAAAAACYAgAAZHJzL2Rvd25yZXYu&#10;eG1sUEsFBgAAAAAEAAQA9QAAAIIDAAAAAA==&#10;" adj="4653" filled="f" strokecolor="black [3213]" strokeweight="1pt"/>
                          </v:group>
                        </w:pict>
                      </mc:Fallback>
                    </mc:AlternateContent>
                  </w:r>
                </w:p>
                <w:p w:rsidR="009F0A9F" w:rsidRDefault="009F0A9F" w:rsidP="00793C3F"/>
                <w:p w:rsidR="009F0A9F" w:rsidRDefault="009F0A9F" w:rsidP="00793C3F"/>
                <w:p w:rsidR="009F0A9F" w:rsidRDefault="009F0A9F" w:rsidP="00793C3F"/>
                <w:p w:rsidR="00A860A1" w:rsidRDefault="00A860A1" w:rsidP="00793C3F">
                  <w:r>
                    <w:t xml:space="preserve"> </w:t>
                  </w:r>
                </w:p>
                <w:p w:rsidR="00A860A1" w:rsidRDefault="00A860A1" w:rsidP="00793C3F"/>
              </w:tc>
              <w:tc>
                <w:tcPr>
                  <w:tcW w:w="5610" w:type="dxa"/>
                </w:tcPr>
                <w:p w:rsidR="00A860A1" w:rsidRDefault="00A860A1" w:rsidP="00793C3F">
                  <w:pPr>
                    <w:pStyle w:val="Heading1"/>
                  </w:pPr>
                </w:p>
              </w:tc>
            </w:tr>
            <w:tr w:rsidR="00A860A1" w:rsidTr="00A860A1">
              <w:trPr>
                <w:trHeight w:val="180"/>
              </w:trPr>
              <w:tc>
                <w:tcPr>
                  <w:tcW w:w="2880" w:type="dxa"/>
                  <w:vAlign w:val="bottom"/>
                </w:tcPr>
                <w:p w:rsidR="00A860A1" w:rsidRPr="005A1FC5" w:rsidRDefault="00A860A1" w:rsidP="00793C3F">
                  <w:pPr>
                    <w:pStyle w:val="NoSpacing"/>
                    <w:rPr>
                      <w:sz w:val="8"/>
                    </w:rPr>
                  </w:pPr>
                </w:p>
              </w:tc>
              <w:tc>
                <w:tcPr>
                  <w:tcW w:w="4120" w:type="dxa"/>
                  <w:gridSpan w:val="3"/>
                  <w:vAlign w:val="bottom"/>
                </w:tcPr>
                <w:p w:rsidR="00A860A1" w:rsidRPr="005A1FC5" w:rsidRDefault="00A860A1" w:rsidP="00793C3F">
                  <w:pPr>
                    <w:pStyle w:val="NoSpacing"/>
                    <w:rPr>
                      <w:sz w:val="8"/>
                    </w:rPr>
                  </w:pPr>
                </w:p>
              </w:tc>
              <w:tc>
                <w:tcPr>
                  <w:tcW w:w="4520" w:type="dxa"/>
                  <w:vMerge w:val="restart"/>
                  <w:vAlign w:val="center"/>
                </w:tcPr>
                <w:p w:rsidR="00A860A1" w:rsidRPr="005A1FC5" w:rsidRDefault="00A860A1" w:rsidP="00793C3F">
                  <w:pPr>
                    <w:pStyle w:val="NoSpacing"/>
                    <w:rPr>
                      <w:sz w:val="8"/>
                    </w:rPr>
                  </w:pPr>
                </w:p>
              </w:tc>
              <w:tc>
                <w:tcPr>
                  <w:tcW w:w="5610" w:type="dxa"/>
                </w:tcPr>
                <w:p w:rsidR="00A860A1" w:rsidRPr="005A1FC5" w:rsidRDefault="00A860A1" w:rsidP="00793C3F">
                  <w:pPr>
                    <w:pStyle w:val="NoSpacing"/>
                    <w:rPr>
                      <w:sz w:val="8"/>
                    </w:rPr>
                  </w:pPr>
                </w:p>
              </w:tc>
            </w:tr>
            <w:tr w:rsidR="00A860A1" w:rsidRPr="00682EC8" w:rsidTr="00A860A1">
              <w:trPr>
                <w:trHeight w:val="68"/>
              </w:trPr>
              <w:tc>
                <w:tcPr>
                  <w:tcW w:w="2880" w:type="dxa"/>
                  <w:shd w:val="clear" w:color="auto" w:fill="000000" w:themeFill="text1"/>
                  <w:vAlign w:val="bottom"/>
                </w:tcPr>
                <w:p w:rsidR="00A860A1" w:rsidRPr="00682EC8" w:rsidRDefault="00A860A1" w:rsidP="00793C3F">
                  <w:pPr>
                    <w:pStyle w:val="NoSpacing"/>
                    <w:rPr>
                      <w:sz w:val="8"/>
                    </w:rPr>
                  </w:pPr>
                </w:p>
              </w:tc>
              <w:tc>
                <w:tcPr>
                  <w:tcW w:w="4120" w:type="dxa"/>
                  <w:gridSpan w:val="3"/>
                  <w:vAlign w:val="bottom"/>
                </w:tcPr>
                <w:p w:rsidR="00A860A1" w:rsidRPr="00682EC8" w:rsidRDefault="00A860A1" w:rsidP="00793C3F">
                  <w:pPr>
                    <w:pStyle w:val="NoSpacing"/>
                    <w:rPr>
                      <w:sz w:val="8"/>
                    </w:rPr>
                  </w:pPr>
                </w:p>
              </w:tc>
              <w:tc>
                <w:tcPr>
                  <w:tcW w:w="4520" w:type="dxa"/>
                  <w:vMerge/>
                  <w:vAlign w:val="bottom"/>
                </w:tcPr>
                <w:p w:rsidR="00A860A1" w:rsidRPr="00682EC8" w:rsidRDefault="00A860A1" w:rsidP="00793C3F">
                  <w:pPr>
                    <w:pStyle w:val="NoSpacing"/>
                    <w:rPr>
                      <w:sz w:val="8"/>
                    </w:rPr>
                  </w:pPr>
                </w:p>
              </w:tc>
              <w:tc>
                <w:tcPr>
                  <w:tcW w:w="5610" w:type="dxa"/>
                </w:tcPr>
                <w:p w:rsidR="00A860A1" w:rsidRPr="00682EC8" w:rsidRDefault="00A860A1" w:rsidP="00793C3F">
                  <w:pPr>
                    <w:pStyle w:val="NoSpacing"/>
                    <w:rPr>
                      <w:sz w:val="8"/>
                    </w:rPr>
                  </w:pPr>
                </w:p>
              </w:tc>
            </w:tr>
            <w:tr w:rsidR="00A860A1" w:rsidTr="00A860A1">
              <w:trPr>
                <w:trHeight w:val="432"/>
              </w:trPr>
              <w:tc>
                <w:tcPr>
                  <w:tcW w:w="11520" w:type="dxa"/>
                  <w:gridSpan w:val="5"/>
                </w:tcPr>
                <w:p w:rsidR="00A860A1" w:rsidRDefault="00A860A1" w:rsidP="00793C3F"/>
                <w:tbl>
                  <w:tblPr>
                    <w:tblStyle w:val="TableGrid"/>
                    <w:tblW w:w="0" w:type="auto"/>
                    <w:tblLayout w:type="fixed"/>
                    <w:tblLook w:val="04A0" w:firstRow="1" w:lastRow="0" w:firstColumn="1" w:lastColumn="0" w:noHBand="0" w:noVBand="1"/>
                  </w:tblPr>
                  <w:tblGrid>
                    <w:gridCol w:w="5260"/>
                    <w:gridCol w:w="6020"/>
                  </w:tblGrid>
                  <w:tr w:rsidR="00A860A1" w:rsidTr="00952663">
                    <w:trPr>
                      <w:trHeight w:val="5570"/>
                    </w:trPr>
                    <w:tc>
                      <w:tcPr>
                        <w:tcW w:w="5260" w:type="dxa"/>
                        <w:tcBorders>
                          <w:top w:val="nil"/>
                          <w:left w:val="nil"/>
                          <w:bottom w:val="nil"/>
                          <w:right w:val="nil"/>
                        </w:tcBorders>
                      </w:tcPr>
                      <w:p w:rsidR="00A860A1" w:rsidRDefault="00952663" w:rsidP="00793C3F">
                        <w:pPr>
                          <w:pStyle w:val="Heading1"/>
                          <w:outlineLvl w:val="0"/>
                        </w:pPr>
                        <w:r>
                          <w:t>CollaboratE</w:t>
                        </w:r>
                      </w:p>
                      <w:p w:rsidR="00A860A1" w:rsidRDefault="00952663" w:rsidP="00793C3F">
                        <w:pPr>
                          <w:pStyle w:val="Heading2"/>
                          <w:outlineLvl w:val="1"/>
                        </w:pPr>
                        <w:r>
                          <w:t>Posible integration with tools like yammer to enhance collaboration.</w:t>
                        </w:r>
                      </w:p>
                      <w:p w:rsidR="00A860A1" w:rsidRDefault="00A860A1" w:rsidP="00793C3F"/>
                      <w:p w:rsidR="00A860A1" w:rsidRDefault="009F0A9F" w:rsidP="00793C3F">
                        <w:r>
                          <w:t>Forming, Storming, Norming, Performing. Collaboration is the key. We will have tools like Yammer to enhance collaboration.</w:t>
                        </w:r>
                      </w:p>
                      <w:p w:rsidR="009F0A9F" w:rsidRDefault="009F0A9F" w:rsidP="00793C3F"/>
                      <w:p w:rsidR="009F0A9F" w:rsidRDefault="009F0A9F" w:rsidP="005D1BDD">
                        <w:r>
                          <w:t xml:space="preserve">We will maintain a group called OneBridge in Yammer so that </w:t>
                        </w:r>
                        <w:r w:rsidR="005D1BDD">
                          <w:t>we c</w:t>
                        </w:r>
                        <w:r>
                          <w:t xml:space="preserve">an collaborate intuitively </w:t>
                        </w:r>
                      </w:p>
                    </w:tc>
                    <w:tc>
                      <w:tcPr>
                        <w:tcW w:w="6020" w:type="dxa"/>
                        <w:tcBorders>
                          <w:top w:val="nil"/>
                          <w:left w:val="nil"/>
                          <w:bottom w:val="nil"/>
                          <w:right w:val="nil"/>
                        </w:tcBorders>
                      </w:tcPr>
                      <w:p w:rsidR="00A860A1" w:rsidRDefault="00A860A1" w:rsidP="00793C3F"/>
                      <w:p w:rsidR="00A860A1" w:rsidRDefault="00A860A1" w:rsidP="00793C3F"/>
                      <w:p w:rsidR="00A860A1" w:rsidRDefault="00A860A1" w:rsidP="00793C3F"/>
                      <w:p w:rsidR="00A860A1" w:rsidRDefault="00952663" w:rsidP="00793C3F">
                        <w:r>
                          <w:rPr>
                            <w:noProof/>
                            <w:lang w:eastAsia="en-US"/>
                          </w:rPr>
                          <w:drawing>
                            <wp:inline distT="0" distB="0" distL="0" distR="0">
                              <wp:extent cx="3769179" cy="2110740"/>
                              <wp:effectExtent l="19050" t="0" r="22225" b="765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ollaborate.png"/>
                                      <pic:cNvPicPr/>
                                    </pic:nvPicPr>
                                    <pic:blipFill>
                                      <a:blip r:embed="rId16">
                                        <a:extLst>
                                          <a:ext uri="{28A0092B-C50C-407E-A947-70E740481C1C}">
                                            <a14:useLocalDpi xmlns:a14="http://schemas.microsoft.com/office/drawing/2010/main" val="0"/>
                                          </a:ext>
                                        </a:extLst>
                                      </a:blip>
                                      <a:stretch>
                                        <a:fillRect/>
                                      </a:stretch>
                                    </pic:blipFill>
                                    <pic:spPr>
                                      <a:xfrm>
                                        <a:off x="0" y="0"/>
                                        <a:ext cx="3781249" cy="2117499"/>
                                      </a:xfrm>
                                      <a:prstGeom prst="rect">
                                        <a:avLst/>
                                      </a:prstGeom>
                                      <a:effectLst>
                                        <a:reflection blurRad="6350" stA="52000" endA="300" endPos="35000" dir="5400000" sy="-100000" algn="bl" rotWithShape="0"/>
                                      </a:effectLst>
                                    </pic:spPr>
                                  </pic:pic>
                                </a:graphicData>
                              </a:graphic>
                            </wp:inline>
                          </w:drawing>
                        </w:r>
                      </w:p>
                      <w:p w:rsidR="00A860A1" w:rsidRDefault="00A860A1" w:rsidP="00793C3F"/>
                      <w:p w:rsidR="00A860A1" w:rsidRDefault="00A860A1" w:rsidP="00793C3F"/>
                    </w:tc>
                  </w:tr>
                </w:tbl>
                <w:tbl>
                  <w:tblPr>
                    <w:tblW w:w="11520" w:type="dxa"/>
                    <w:tblLayout w:type="fixed"/>
                    <w:tblCellMar>
                      <w:left w:w="115" w:type="dxa"/>
                      <w:right w:w="115" w:type="dxa"/>
                    </w:tblCellMar>
                    <w:tblLook w:val="0600" w:firstRow="0" w:lastRow="0" w:firstColumn="0" w:lastColumn="0" w:noHBand="1" w:noVBand="1"/>
                  </w:tblPr>
                  <w:tblGrid>
                    <w:gridCol w:w="2880"/>
                    <w:gridCol w:w="3640"/>
                    <w:gridCol w:w="270"/>
                    <w:gridCol w:w="4730"/>
                  </w:tblGrid>
                  <w:tr w:rsidR="00A860A1" w:rsidTr="005D1BDD">
                    <w:trPr>
                      <w:cantSplit/>
                      <w:trHeight w:val="4770"/>
                    </w:trPr>
                    <w:tc>
                      <w:tcPr>
                        <w:tcW w:w="6520" w:type="dxa"/>
                        <w:gridSpan w:val="2"/>
                      </w:tcPr>
                      <w:p w:rsidR="00A860A1" w:rsidRPr="005A1FC5" w:rsidRDefault="00C147EC" w:rsidP="00793C3F">
                        <w:pPr>
                          <w:pStyle w:val="Image"/>
                        </w:pPr>
                        <w:r>
                          <w:rPr>
                            <w:lang w:eastAsia="en-US"/>
                          </w:rPr>
                          <w:lastRenderedPageBreak/>
                          <w:drawing>
                            <wp:inline distT="0" distB="0" distL="0" distR="0">
                              <wp:extent cx="4140200" cy="2587625"/>
                              <wp:effectExtent l="57150" t="57150" r="50800" b="412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uture-SmallSize.jpg"/>
                                      <pic:cNvPicPr/>
                                    </pic:nvPicPr>
                                    <pic:blipFill>
                                      <a:blip r:embed="rId17">
                                        <a:extLst>
                                          <a:ext uri="{28A0092B-C50C-407E-A947-70E740481C1C}">
                                            <a14:useLocalDpi xmlns:a14="http://schemas.microsoft.com/office/drawing/2010/main" val="0"/>
                                          </a:ext>
                                        </a:extLst>
                                      </a:blip>
                                      <a:stretch>
                                        <a:fillRect/>
                                      </a:stretch>
                                    </pic:blipFill>
                                    <pic:spPr>
                                      <a:xfrm>
                                        <a:off x="0" y="0"/>
                                        <a:ext cx="4140200" cy="2587625"/>
                                      </a:xfrm>
                                      <a:prstGeom prst="rect">
                                        <a:avLst/>
                                      </a:prstGeom>
                                      <a:scene3d>
                                        <a:camera prst="orthographicFront"/>
                                        <a:lightRig rig="threePt" dir="t"/>
                                      </a:scene3d>
                                      <a:sp3d>
                                        <a:bevelT w="152400" h="50800" prst="softRound"/>
                                      </a:sp3d>
                                    </pic:spPr>
                                  </pic:pic>
                                </a:graphicData>
                              </a:graphic>
                            </wp:inline>
                          </w:drawing>
                        </w:r>
                        <w:r w:rsidR="00A860A1">
                          <w:rPr>
                            <w:lang w:eastAsia="en-US"/>
                          </w:rPr>
                          <mc:AlternateContent>
                            <mc:Choice Requires="wpg">
                              <w:drawing>
                                <wp:anchor distT="0" distB="0" distL="114300" distR="114300" simplePos="0" relativeHeight="251673600" behindDoc="1" locked="0" layoutInCell="1" allowOverlap="1" wp14:anchorId="42A0BDC3" wp14:editId="2B9CBE14">
                                  <wp:simplePos x="0" y="0"/>
                                  <wp:positionH relativeFrom="column">
                                    <wp:posOffset>330835</wp:posOffset>
                                  </wp:positionH>
                                  <wp:positionV relativeFrom="paragraph">
                                    <wp:posOffset>3162300</wp:posOffset>
                                  </wp:positionV>
                                  <wp:extent cx="3533167" cy="1899862"/>
                                  <wp:effectExtent l="19050" t="0" r="0" b="24765"/>
                                  <wp:wrapNone/>
                                  <wp:docPr id="28" name="Group 28" descr="Second page design objects"/>
                                  <wp:cNvGraphicFramePr/>
                                  <a:graphic xmlns:a="http://schemas.openxmlformats.org/drawingml/2006/main">
                                    <a:graphicData uri="http://schemas.microsoft.com/office/word/2010/wordprocessingGroup">
                                      <wpg:wgp>
                                        <wpg:cNvGrpSpPr/>
                                        <wpg:grpSpPr>
                                          <a:xfrm>
                                            <a:off x="0" y="0"/>
                                            <a:ext cx="3533167" cy="1899862"/>
                                            <a:chOff x="-2739123" y="-320442"/>
                                            <a:chExt cx="7620266" cy="4100001"/>
                                          </a:xfrm>
                                        </wpg:grpSpPr>
                                        <wps:wsp>
                                          <wps:cNvPr id="29" name="Hexagon 29"/>
                                          <wps:cNvSpPr/>
                                          <wps:spPr>
                                            <a:xfrm>
                                              <a:off x="885825" y="0"/>
                                              <a:ext cx="3995318" cy="3444240"/>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Hexagon 30"/>
                                          <wps:cNvSpPr/>
                                          <wps:spPr>
                                            <a:xfrm>
                                              <a:off x="472086" y="335320"/>
                                              <a:ext cx="3994784" cy="3444239"/>
                                            </a:xfrm>
                                            <a:prstGeom prst="hexagon">
                                              <a:avLst/>
                                            </a:prstGeom>
                                            <a:no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Hexagon 31"/>
                                          <wps:cNvSpPr/>
                                          <wps:spPr>
                                            <a:xfrm>
                                              <a:off x="-2030992" y="16961"/>
                                              <a:ext cx="2646270" cy="2280938"/>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Hexagon 32"/>
                                          <wps:cNvSpPr/>
                                          <wps:spPr>
                                            <a:xfrm>
                                              <a:off x="-2739123" y="-320442"/>
                                              <a:ext cx="2714493" cy="2339158"/>
                                            </a:xfrm>
                                            <a:prstGeom prst="hexag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E801ED7" id="Group 28" o:spid="_x0000_s1026" alt="Second page design objects" style="position:absolute;margin-left:26.05pt;margin-top:249pt;width:278.2pt;height:149.6pt;z-index:-251642880" coordorigin="-27391,-3204" coordsize="76202,4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">
                                  <v:shape id="Hexagon 29" o:spid="_x0000_s1027" type="#_x0000_t9" style="position:absolute;left:8858;width:39953;height:344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hpcsQA&#10;AADbAAAADwAAAGRycy9kb3ducmV2LnhtbESPQWvCQBSE74L/YXkFb7qpB22iq6ilpXhRo9Lra/aZ&#10;BLNvQ3bV2F/fFQoeh5n5hpnOW1OJKzWutKzgdRCBIM6sLjlXcNh/9N9AOI+ssbJMCu7kYD7rdqaY&#10;aHvjHV1Tn4sAYZeggsL7OpHSZQUZdANbEwfvZBuDPsgml7rBW4CbSg6jaCQNlhwWCqxpVVB2Ti9G&#10;wXH7vox/v6n+wfgz86N2sx6vpVK9l3YxAeGp9c/wf/tLKxjG8PgSfoC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fYaXLEAAAA2wAAAA8AAAAAAAAAAAAAAAAAmAIAAGRycy9k&#10;b3ducmV2LnhtbFBLBQYAAAAABAAEAPUAAACJAwAAAAA=&#10;" adj="4655" fillcolor="#297fd5 [3206]" stroked="f" strokeweight="1pt">
                                    <v:fill opacity="32896f"/>
                                  </v:shape>
                                  <v:shape id="Hexagon 30" o:spid="_x0000_s1028" type="#_x0000_t9" style="position:absolute;left:4720;top:3353;width:39948;height:344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6oDcIA&#10;AADbAAAADwAAAGRycy9kb3ducmV2LnhtbERPy4rCMBTdD/gP4Q64G9NxQIZqFBVlXLiY+gDdXZpr&#10;G2xuShNr9esniwGXh/OezDpbiZYabxwr+BwkIIhzpw0XCg779cc3CB+QNVaOScGDPMymvbcJptrd&#10;OaN2FwoRQ9inqKAMoU6l9HlJFv3A1cSRu7jGYoiwKaRu8B7DbSWHSTKSFg3HhhJrWpaUX3c3qyC7&#10;LLbZTyuHT0PH7er8a46b01Kp/ns3H4MI1IWX+N+90Qq+4vr4Jf4AOf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fqgNwgAAANsAAAAPAAAAAAAAAAAAAAAAAJgCAABkcnMvZG93&#10;bnJldi54bWxQSwUGAAAAAAQABAD1AAAAhwMAAAAA&#10;" adj="4656" filled="f" strokecolor="#297fd5 [3206]" strokeweight="1pt"/>
                                  <v:shape id="Hexagon 31" o:spid="_x0000_s1029" type="#_x0000_t9" style="position:absolute;left:-20309;top:169;width:26461;height:228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zqcUA&#10;AADbAAAADwAAAGRycy9kb3ducmV2LnhtbESPW2vCQBSE34X+h+UU+mY2acFqdCO9YBFfvOPrMXtM&#10;QrNnQ3bV2F/fLRR8HGbmG2Yy7UwtLtS6yrKCJIpBEOdWV1wo2G1n/SEI55E11pZJwY0cTLOH3gRT&#10;ba+8psvGFyJA2KWooPS+SaV0eUkGXWQb4uCdbGvQB9kWUrd4DXBTy+c4HkiDFYeFEhv6KCn/3pyN&#10;gv3q8330c6DmiKOv3A+65eJ1IZV6euzexiA8df4e/m/PtYKXBP6+hB8g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d/OpxQAAANsAAAAPAAAAAAAAAAAAAAAAAJgCAABkcnMv&#10;ZG93bnJldi54bWxQSwUGAAAAAAQABAD1AAAAigMAAAAA&#10;" adj="4655" fillcolor="#297fd5 [3206]" stroked="f" strokeweight="1pt">
                                    <v:fill opacity="32896f"/>
                                  </v:shape>
                                  <v:shape id="Hexagon 32" o:spid="_x0000_s1030" type="#_x0000_t9" style="position:absolute;left:-27391;top:-3204;width:27145;height:233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lDgL0A&#10;AADbAAAADwAAAGRycy9kb3ducmV2LnhtbESPzQrCMBCE74LvEFbwZtMqiFSjiFL06g94XZq1LTab&#10;0sRa394IgsdhZr5hVpve1KKj1lWWFSRRDII4t7riQsH1kk0WIJxH1lhbJgVvcrBZDwcrTLV98Ym6&#10;sy9EgLBLUUHpfZNK6fKSDLrINsTBu9vWoA+yLaRu8RXgppbTOJ5LgxWHhRIb2pWUP85Po+B4SHKt&#10;b/jmLDt03SxO9pXJlBqP+u0ShKfe/8O/9lErmE3h+yX8ALn+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KIlDgL0AAADbAAAADwAAAAAAAAAAAAAAAACYAgAAZHJzL2Rvd25yZXYu&#10;eG1sUEsFBgAAAAAEAAQA9QAAAIIDAAAAAA==&#10;" adj="4653" filled="f" strokecolor="black [3213]" strokeweight="1pt"/>
                                </v:group>
                              </w:pict>
                            </mc:Fallback>
                          </mc:AlternateContent>
                        </w:r>
                      </w:p>
                    </w:tc>
                    <w:tc>
                      <w:tcPr>
                        <w:tcW w:w="270" w:type="dxa"/>
                      </w:tcPr>
                      <w:p w:rsidR="00A860A1" w:rsidRDefault="00A860A1" w:rsidP="00793C3F">
                        <w:pPr>
                          <w:pStyle w:val="NoSpacing"/>
                        </w:pPr>
                      </w:p>
                    </w:tc>
                    <w:tc>
                      <w:tcPr>
                        <w:tcW w:w="4730" w:type="dxa"/>
                      </w:tcPr>
                      <w:p w:rsidR="00A860A1" w:rsidRDefault="00952663" w:rsidP="005D1BDD">
                        <w:pPr>
                          <w:pStyle w:val="Heading1"/>
                          <w:ind w:right="115"/>
                        </w:pPr>
                        <w:r>
                          <w:t>TOS2020</w:t>
                        </w:r>
                      </w:p>
                      <w:p w:rsidR="00A860A1" w:rsidRDefault="005D1BDD" w:rsidP="005D1BDD">
                        <w:pPr>
                          <w:pStyle w:val="Heading2"/>
                          <w:ind w:right="115"/>
                        </w:pPr>
                        <w:r>
                          <w:t xml:space="preserve">A BOTTOM APPROACH: </w:t>
                        </w:r>
                        <w:r w:rsidR="00952663">
                          <w:t>contribute yourself for TOS2020</w:t>
                        </w:r>
                      </w:p>
                      <w:p w:rsidR="00947946" w:rsidRDefault="005D1BDD" w:rsidP="005D1BDD">
                        <w:pPr>
                          <w:ind w:right="115"/>
                        </w:pPr>
                        <w:r>
                          <w:t>You are attending sessions for TOS2020, you are getting these emails for TOS2020</w:t>
                        </w:r>
                        <w:r w:rsidR="00947946">
                          <w:t>, you want to change the way you do things</w:t>
                        </w:r>
                        <w:r>
                          <w:t xml:space="preserve"> and </w:t>
                        </w:r>
                        <w:r w:rsidR="00947946">
                          <w:t xml:space="preserve">so </w:t>
                        </w:r>
                        <w:r>
                          <w:t xml:space="preserve">you </w:t>
                        </w:r>
                        <w:bookmarkStart w:id="0" w:name="_GoBack"/>
                        <w:bookmarkEnd w:id="0"/>
                        <w:r>
                          <w:t>want to contribute</w:t>
                        </w:r>
                        <w:r w:rsidR="00947946">
                          <w:t xml:space="preserve"> and </w:t>
                        </w:r>
                        <w:r>
                          <w:t>you want to valida</w:t>
                        </w:r>
                        <w:r w:rsidR="00947946">
                          <w:t>te your thoughts, you can come to</w:t>
                        </w:r>
                        <w:r>
                          <w:t xml:space="preserve"> OneBridge. </w:t>
                        </w:r>
                      </w:p>
                      <w:p w:rsidR="00947946" w:rsidRDefault="005D1BDD" w:rsidP="005D1BDD">
                        <w:pPr>
                          <w:ind w:right="115"/>
                        </w:pPr>
                        <w:r>
                          <w:t>Higher mana</w:t>
                        </w:r>
                        <w:r w:rsidR="00947946">
                          <w:t>ge</w:t>
                        </w:r>
                        <w:r>
                          <w:t>ment is sending instruction</w:t>
                        </w:r>
                        <w:r w:rsidR="00947946">
                          <w:t xml:space="preserve">s to your or your team and while implementing them you have questions, you can come to One bridge. </w:t>
                        </w:r>
                        <w:r w:rsidR="00A860A1">
                          <w:t xml:space="preserve"> </w:t>
                        </w:r>
                      </w:p>
                      <w:p w:rsidR="00A860A1" w:rsidRDefault="00947946" w:rsidP="005D1BDD">
                        <w:pPr>
                          <w:ind w:right="115"/>
                        </w:pPr>
                        <w:r>
                          <w:t>Be it DevOps, Cloud, Automation, API, Agility, Data Consolidation…. OneBridge can be your TOS2020 bridge between you and TOS2020 champions. Who knows you can become TOS2020 champion yourself.</w:t>
                        </w:r>
                        <w:r w:rsidR="00A860A1">
                          <w:t xml:space="preserve"> </w:t>
                        </w:r>
                      </w:p>
                      <w:p w:rsidR="00947946" w:rsidRDefault="00947946" w:rsidP="005D1BDD">
                        <w:pPr>
                          <w:ind w:right="115"/>
                        </w:pPr>
                      </w:p>
                      <w:p w:rsidR="00947946" w:rsidRDefault="00947946" w:rsidP="005D1BDD">
                        <w:pPr>
                          <w:ind w:right="115"/>
                        </w:pPr>
                      </w:p>
                      <w:p w:rsidR="00947946" w:rsidRDefault="00947946" w:rsidP="005D1BDD">
                        <w:pPr>
                          <w:ind w:right="115"/>
                        </w:pPr>
                      </w:p>
                      <w:p w:rsidR="00947946" w:rsidRDefault="00947946" w:rsidP="005D1BDD">
                        <w:pPr>
                          <w:ind w:right="115"/>
                        </w:pPr>
                      </w:p>
                      <w:p w:rsidR="00A860A1" w:rsidRDefault="00A860A1" w:rsidP="005D1BDD">
                        <w:pPr>
                          <w:ind w:right="115"/>
                        </w:pPr>
                        <w:r>
                          <w:t xml:space="preserve"> </w:t>
                        </w:r>
                      </w:p>
                      <w:p w:rsidR="00A860A1" w:rsidRDefault="00A860A1" w:rsidP="00793C3F"/>
                    </w:tc>
                  </w:tr>
                  <w:tr w:rsidR="00A860A1" w:rsidTr="005D1BDD">
                    <w:trPr>
                      <w:trHeight w:val="180"/>
                    </w:trPr>
                    <w:tc>
                      <w:tcPr>
                        <w:tcW w:w="2880" w:type="dxa"/>
                        <w:vAlign w:val="bottom"/>
                      </w:tcPr>
                      <w:p w:rsidR="00A860A1" w:rsidRPr="005A1FC5" w:rsidRDefault="00A860A1" w:rsidP="00793C3F">
                        <w:pPr>
                          <w:pStyle w:val="NoSpacing"/>
                          <w:rPr>
                            <w:sz w:val="8"/>
                          </w:rPr>
                        </w:pPr>
                      </w:p>
                    </w:tc>
                    <w:tc>
                      <w:tcPr>
                        <w:tcW w:w="3910" w:type="dxa"/>
                        <w:gridSpan w:val="2"/>
                        <w:vAlign w:val="bottom"/>
                      </w:tcPr>
                      <w:p w:rsidR="00A860A1" w:rsidRPr="005A1FC5" w:rsidRDefault="00A860A1" w:rsidP="00793C3F">
                        <w:pPr>
                          <w:pStyle w:val="NoSpacing"/>
                          <w:rPr>
                            <w:sz w:val="8"/>
                          </w:rPr>
                        </w:pPr>
                      </w:p>
                    </w:tc>
                    <w:tc>
                      <w:tcPr>
                        <w:tcW w:w="4730" w:type="dxa"/>
                        <w:vMerge w:val="restart"/>
                        <w:vAlign w:val="center"/>
                      </w:tcPr>
                      <w:p w:rsidR="00A860A1" w:rsidRPr="005A1FC5" w:rsidRDefault="00A860A1" w:rsidP="00793C3F">
                        <w:pPr>
                          <w:pStyle w:val="NoSpacing"/>
                          <w:rPr>
                            <w:sz w:val="8"/>
                          </w:rPr>
                        </w:pPr>
                      </w:p>
                    </w:tc>
                  </w:tr>
                  <w:tr w:rsidR="00A860A1" w:rsidRPr="00682EC8" w:rsidTr="005D1BDD">
                    <w:trPr>
                      <w:trHeight w:val="68"/>
                    </w:trPr>
                    <w:tc>
                      <w:tcPr>
                        <w:tcW w:w="2880" w:type="dxa"/>
                        <w:shd w:val="clear" w:color="auto" w:fill="000000" w:themeFill="text1"/>
                        <w:vAlign w:val="bottom"/>
                      </w:tcPr>
                      <w:p w:rsidR="00A860A1" w:rsidRPr="00682EC8" w:rsidRDefault="00A860A1" w:rsidP="00793C3F">
                        <w:pPr>
                          <w:pStyle w:val="NoSpacing"/>
                          <w:rPr>
                            <w:sz w:val="8"/>
                          </w:rPr>
                        </w:pPr>
                      </w:p>
                    </w:tc>
                    <w:tc>
                      <w:tcPr>
                        <w:tcW w:w="3910" w:type="dxa"/>
                        <w:gridSpan w:val="2"/>
                        <w:vAlign w:val="bottom"/>
                      </w:tcPr>
                      <w:p w:rsidR="00A860A1" w:rsidRPr="00682EC8" w:rsidRDefault="00A860A1" w:rsidP="00793C3F">
                        <w:pPr>
                          <w:pStyle w:val="NoSpacing"/>
                          <w:rPr>
                            <w:sz w:val="8"/>
                          </w:rPr>
                        </w:pPr>
                      </w:p>
                    </w:tc>
                    <w:tc>
                      <w:tcPr>
                        <w:tcW w:w="4730" w:type="dxa"/>
                        <w:vMerge/>
                        <w:vAlign w:val="bottom"/>
                      </w:tcPr>
                      <w:p w:rsidR="00A860A1" w:rsidRPr="00682EC8" w:rsidRDefault="00A860A1" w:rsidP="00793C3F">
                        <w:pPr>
                          <w:pStyle w:val="NoSpacing"/>
                          <w:rPr>
                            <w:sz w:val="8"/>
                          </w:rPr>
                        </w:pPr>
                      </w:p>
                    </w:tc>
                  </w:tr>
                  <w:tr w:rsidR="00A860A1" w:rsidTr="00EA3A7D">
                    <w:trPr>
                      <w:trHeight w:val="432"/>
                    </w:trPr>
                    <w:tc>
                      <w:tcPr>
                        <w:tcW w:w="11520" w:type="dxa"/>
                        <w:gridSpan w:val="4"/>
                      </w:tcPr>
                      <w:p w:rsidR="00A860A1" w:rsidRDefault="00A860A1" w:rsidP="00793C3F">
                        <w:pPr>
                          <w:pStyle w:val="Heading1"/>
                          <w:rPr>
                            <w:rFonts w:asciiTheme="minorHAnsi" w:hAnsiTheme="minorHAnsi"/>
                            <w:b w:val="0"/>
                            <w:caps w:val="0"/>
                            <w:color w:val="auto"/>
                            <w:spacing w:val="0"/>
                            <w:sz w:val="20"/>
                            <w:szCs w:val="20"/>
                          </w:rPr>
                        </w:pPr>
                      </w:p>
                      <w:p w:rsidR="00A860A1" w:rsidRDefault="00A860A1" w:rsidP="00793C3F">
                        <w:pPr>
                          <w:pStyle w:val="Heading1"/>
                        </w:pPr>
                        <w:r>
                          <w:t>Other notes…</w:t>
                        </w:r>
                      </w:p>
                      <w:p w:rsidR="00A860A1" w:rsidRDefault="00A860A1" w:rsidP="00793C3F">
                        <w:pPr>
                          <w:pStyle w:val="Heading2"/>
                        </w:pPr>
                        <w:r>
                          <w:t>Feel free to add anything additional here -</w:t>
                        </w:r>
                      </w:p>
                      <w:p w:rsidR="00A860A1" w:rsidRDefault="00A860A1" w:rsidP="00793C3F"/>
                    </w:tc>
                  </w:tr>
                </w:tbl>
                <w:p w:rsidR="00A860A1" w:rsidRDefault="00A860A1" w:rsidP="00793C3F">
                  <w:pPr>
                    <w:pStyle w:val="Heading1"/>
                  </w:pPr>
                </w:p>
                <w:p w:rsidR="00A860A1" w:rsidRDefault="00A860A1" w:rsidP="00793C3F"/>
              </w:tc>
              <w:tc>
                <w:tcPr>
                  <w:tcW w:w="5610" w:type="dxa"/>
                </w:tcPr>
                <w:p w:rsidR="00A860A1" w:rsidRDefault="00A860A1" w:rsidP="00793C3F"/>
              </w:tc>
            </w:tr>
          </w:tbl>
          <w:p w:rsidR="00953C50" w:rsidRDefault="00953C50" w:rsidP="00953C50"/>
          <w:p w:rsidR="00953C50" w:rsidRDefault="00953C50" w:rsidP="00953C50"/>
          <w:p w:rsidR="00953C50" w:rsidRPr="00953C50" w:rsidRDefault="00953C50" w:rsidP="00953C50"/>
          <w:p w:rsidR="005A1FC5" w:rsidRDefault="005A1FC5" w:rsidP="00BB7B2B"/>
        </w:tc>
      </w:tr>
      <w:tr w:rsidR="005A1FC5" w:rsidTr="00F86647">
        <w:trPr>
          <w:cantSplit/>
          <w:trHeight w:val="4320"/>
        </w:trPr>
        <w:tc>
          <w:tcPr>
            <w:tcW w:w="11520" w:type="dxa"/>
            <w:gridSpan w:val="6"/>
            <w:vAlign w:val="center"/>
          </w:tcPr>
          <w:p w:rsidR="005A1FC5" w:rsidRDefault="005A1FC5" w:rsidP="00F86647">
            <w:pPr>
              <w:pStyle w:val="Image"/>
            </w:pPr>
            <w:r>
              <w:rPr>
                <w:lang w:eastAsia="en-US"/>
              </w:rPr>
              <w:lastRenderedPageBreak/>
              <mc:AlternateContent>
                <mc:Choice Requires="wpg">
                  <w:drawing>
                    <wp:inline distT="0" distB="0" distL="0" distR="0" wp14:anchorId="5A650C0E" wp14:editId="5D6AE828">
                      <wp:extent cx="7315200" cy="2757170"/>
                      <wp:effectExtent l="0" t="0" r="0" b="5080"/>
                      <wp:docPr id="86" name="Group 86" descr="Fourth page top image and design accents"/>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7315200" cy="2757170"/>
                                <a:chOff x="0" y="0"/>
                                <a:chExt cx="7315200" cy="2757170"/>
                              </a:xfrm>
                            </wpg:grpSpPr>
                            <wps:wsp>
                              <wps:cNvPr id="87" name="Rectangle 87" descr="Birds eye view building" title="Birds eye view building"/>
                              <wps:cNvSpPr/>
                              <wps:spPr>
                                <a:xfrm>
                                  <a:off x="0" y="0"/>
                                  <a:ext cx="7315200" cy="2757170"/>
                                </a:xfrm>
                                <a:prstGeom prst="rect">
                                  <a:avLst/>
                                </a:prstGeom>
                                <a:blipFill>
                                  <a:blip r:embed="rId18"/>
                                  <a:srcRect/>
                                  <a:stretch>
                                    <a:fillRect l="-173" t="-40537" r="-3" b="-54241"/>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 name="Group 88"/>
                              <wpg:cNvGrpSpPr/>
                              <wpg:grpSpPr>
                                <a:xfrm>
                                  <a:off x="4221480" y="266700"/>
                                  <a:ext cx="2877612" cy="2340244"/>
                                  <a:chOff x="0" y="0"/>
                                  <a:chExt cx="4444768" cy="3614721"/>
                                </a:xfrm>
                              </wpg:grpSpPr>
                              <wps:wsp>
                                <wps:cNvPr id="89" name="Hexagon 89"/>
                                <wps:cNvSpPr/>
                                <wps:spPr>
                                  <a:xfrm>
                                    <a:off x="449450" y="0"/>
                                    <a:ext cx="3995318" cy="3444240"/>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 name="Hexagon 90"/>
                                <wps:cNvSpPr/>
                                <wps:spPr>
                                  <a:xfrm>
                                    <a:off x="0" y="170481"/>
                                    <a:ext cx="3994785" cy="3444240"/>
                                  </a:xfrm>
                                  <a:prstGeom prst="hexagon">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3EFB4A9E" id="Group 86" o:spid="_x0000_s1026" alt="Fourth page top image and design accents" style="width:8in;height:217.1pt;mso-position-horizontal-relative:char;mso-position-vertical-relative:line" coordsize="73152,2757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">
                      <o:lock v:ext="edit" aspectratio="t"/>
                      <v:rect id="Rectangle 87" o:spid="_x0000_s1027" alt="Birds eye view building" style="position:absolute;width:73152;height:27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ZWGsYA&#10;AADbAAAADwAAAGRycy9kb3ducmV2LnhtbESPQWvCQBSE70L/w/IKvYhubMVo6iqlYPFQ0NgKHh/Z&#10;12ww+zZktyb9925B8DjMzDfMct3bWlyo9ZVjBZNxAoK4cLriUsH312Y0B+EDssbaMSn4Iw/r1cNg&#10;iZl2Hed0OYRSRAj7DBWYEJpMSl8YsujHriGO3o9rLYYo21LqFrsIt7V8TpKZtFhxXDDY0Luh4nz4&#10;tQqO0/wjfdlvunR/HO763PjF6bNQ6umxf3sFEagP9/CtvdUK5in8f4k/QK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eZWGsYAAADbAAAADwAAAAAAAAAAAAAAAACYAgAAZHJz&#10;L2Rvd25yZXYueG1sUEsFBgAAAAAEAAQA9QAAAIsDAAAAAA==&#10;" stroked="f" strokeweight="1pt">
                        <v:fill r:id="rId19" o:title="Birds eye view building" recolor="t" rotate="t" type="frame"/>
                      </v:rect>
                      <v:group id="Group 88" o:spid="_x0000_s1028" style="position:absolute;left:42214;top:2667;width:28776;height:23402" coordsize="44447,3614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tBW5vCAAAA2wAAAA8A&#10;AAAAAAAAAAAAAAAAqgIAAGRycy9kb3ducmV2LnhtbFBLBQYAAAAABAAEAPoAAACZAwAAAAA=&#10;">
                        <v:shape id="Hexagon 89" o:spid="_x0000_s1029" type="#_x0000_t9" style="position:absolute;left:4494;width:39953;height:344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42SMUA&#10;AADbAAAADwAAAGRycy9kb3ducmV2LnhtbESPQWvCQBSE74L/YXkFb7ppD9ZEN0EtluKlGpVeX7PP&#10;JJh9G7JbTfvru4WCx2FmvmEWWW8acaXO1ZYVPE4iEMSF1TWXCo6HzXgGwnlkjY1lUvBNDrJ0OFhg&#10;ou2N93TNfSkChF2CCirv20RKV1Rk0E1sSxy8s+0M+iC7UuoObwFuGvkURVNpsOawUGFL64qKS/5l&#10;FJx2L6v454PaT4xfCz/t37fPW6nU6KFfzkF46v09/N9+0wpmMfx9CT9Ap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vjZIxQAAANsAAAAPAAAAAAAAAAAAAAAAAJgCAABkcnMv&#10;ZG93bnJldi54bWxQSwUGAAAAAAQABAD1AAAAigMAAAAA&#10;" adj="4655" fillcolor="#297fd5 [3206]" stroked="f" strokeweight="1pt">
                          <v:fill opacity="32896f"/>
                        </v:shape>
                        <v:shape id="Hexagon 90" o:spid="_x0000_s1030" type="#_x0000_t9" style="position:absolute;top:1704;width:39947;height:344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Ga6cEA&#10;AADbAAAADwAAAGRycy9kb3ducmV2LnhtbERPz2vCMBS+D/Y/hCd4m2mHiHZGkcJg9uKmgtdH89ZU&#10;m5fSxNr+9+Yw2PHj+73eDrYRPXW+dqwgnSUgiEuna64UnE+fb0sQPiBrbByTgpE8bDevL2vMtHvw&#10;D/XHUIkYwj5DBSaENpPSl4Ys+plriSP36zqLIcKukrrDRwy3jXxPkoW0WHNsMNhSbqi8He9WwQ2v&#10;uV7OzXVfFHV6cfP+PH4flJpOht0HiEBD+Bf/ub+0glVcH7/EHyA3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RmunBAAAA2wAAAA8AAAAAAAAAAAAAAAAAmAIAAGRycy9kb3du&#10;cmV2LnhtbFBLBQYAAAAABAAEAPUAAACGAwAAAAA=&#10;" adj="4656" filled="f" strokecolor="white [3212]" strokeweight="1pt"/>
                      </v:group>
                      <w10:anchorlock/>
                    </v:group>
                  </w:pict>
                </mc:Fallback>
              </mc:AlternateContent>
            </w:r>
          </w:p>
        </w:tc>
      </w:tr>
      <w:tr w:rsidR="00F86647" w:rsidTr="00791F2F">
        <w:trPr>
          <w:trHeight w:val="450"/>
        </w:trPr>
        <w:tc>
          <w:tcPr>
            <w:tcW w:w="10170" w:type="dxa"/>
            <w:gridSpan w:val="4"/>
            <w:vMerge w:val="restart"/>
            <w:vAlign w:val="bottom"/>
          </w:tcPr>
          <w:p w:rsidR="00F86647" w:rsidRDefault="005B7477" w:rsidP="00A50BCD">
            <w:pPr>
              <w:pStyle w:val="Heading1"/>
            </w:pPr>
            <w:r>
              <w:t>Another TBD Section</w:t>
            </w:r>
          </w:p>
          <w:sdt>
            <w:sdtPr>
              <w:id w:val="684176650"/>
              <w:placeholder>
                <w:docPart w:val="2CD9D3E475FF43FFBE9611B78FA3C715"/>
              </w:placeholder>
              <w:temporary/>
              <w:showingPlcHdr/>
              <w15:appearance w15:val="hidden"/>
            </w:sdtPr>
            <w:sdtEndPr/>
            <w:sdtContent>
              <w:p w:rsidR="00F86647" w:rsidRDefault="00F86647" w:rsidP="00A50BCD">
                <w:pPr>
                  <w:pStyle w:val="Heading2"/>
                </w:pPr>
                <w:r w:rsidRPr="00A50BCD">
                  <w:t>SUBTITLE GOES HERE</w:t>
                </w:r>
              </w:p>
            </w:sdtContent>
          </w:sdt>
        </w:tc>
        <w:tc>
          <w:tcPr>
            <w:tcW w:w="630" w:type="dxa"/>
            <w:vAlign w:val="center"/>
          </w:tcPr>
          <w:p w:rsidR="00F86647" w:rsidRDefault="00F86647" w:rsidP="000871A1">
            <w:pPr>
              <w:pStyle w:val="NoSpacing"/>
              <w:jc w:val="left"/>
            </w:pPr>
          </w:p>
        </w:tc>
        <w:tc>
          <w:tcPr>
            <w:tcW w:w="720" w:type="dxa"/>
            <w:vAlign w:val="center"/>
          </w:tcPr>
          <w:p w:rsidR="00F86647" w:rsidRDefault="00F86647" w:rsidP="000871A1">
            <w:pPr>
              <w:pStyle w:val="NoSpacing"/>
              <w:jc w:val="left"/>
            </w:pPr>
          </w:p>
        </w:tc>
      </w:tr>
      <w:tr w:rsidR="00F86647" w:rsidRPr="00682EC8" w:rsidTr="00791F2F">
        <w:trPr>
          <w:trHeight w:val="68"/>
        </w:trPr>
        <w:tc>
          <w:tcPr>
            <w:tcW w:w="10170" w:type="dxa"/>
            <w:gridSpan w:val="4"/>
            <w:vMerge/>
            <w:shd w:val="clear" w:color="auto" w:fill="auto"/>
            <w:vAlign w:val="bottom"/>
          </w:tcPr>
          <w:p w:rsidR="00F86647" w:rsidRPr="00682EC8" w:rsidRDefault="00F86647" w:rsidP="000871A1">
            <w:pPr>
              <w:pStyle w:val="NoSpacing"/>
              <w:rPr>
                <w:sz w:val="8"/>
              </w:rPr>
            </w:pPr>
          </w:p>
        </w:tc>
        <w:tc>
          <w:tcPr>
            <w:tcW w:w="630" w:type="dxa"/>
            <w:vAlign w:val="bottom"/>
          </w:tcPr>
          <w:p w:rsidR="00F86647" w:rsidRPr="00682EC8" w:rsidRDefault="00F86647" w:rsidP="000871A1">
            <w:pPr>
              <w:pStyle w:val="NoSpacing"/>
              <w:rPr>
                <w:sz w:val="8"/>
              </w:rPr>
            </w:pPr>
          </w:p>
        </w:tc>
        <w:tc>
          <w:tcPr>
            <w:tcW w:w="720" w:type="dxa"/>
            <w:shd w:val="clear" w:color="auto" w:fill="000000" w:themeFill="text1"/>
            <w:vAlign w:val="bottom"/>
          </w:tcPr>
          <w:p w:rsidR="00F86647" w:rsidRPr="00682EC8" w:rsidRDefault="00F86647" w:rsidP="000871A1">
            <w:pPr>
              <w:pStyle w:val="NoSpacing"/>
              <w:rPr>
                <w:sz w:val="8"/>
              </w:rPr>
            </w:pPr>
          </w:p>
        </w:tc>
      </w:tr>
      <w:tr w:rsidR="00F86647" w:rsidTr="00F86647">
        <w:trPr>
          <w:trHeight w:val="621"/>
        </w:trPr>
        <w:tc>
          <w:tcPr>
            <w:tcW w:w="10170" w:type="dxa"/>
            <w:gridSpan w:val="4"/>
            <w:vMerge/>
            <w:vAlign w:val="bottom"/>
          </w:tcPr>
          <w:p w:rsidR="00F86647" w:rsidRDefault="00F86647" w:rsidP="000871A1"/>
        </w:tc>
        <w:tc>
          <w:tcPr>
            <w:tcW w:w="630" w:type="dxa"/>
            <w:vAlign w:val="bottom"/>
          </w:tcPr>
          <w:p w:rsidR="00F86647" w:rsidRDefault="00F86647" w:rsidP="000871A1"/>
        </w:tc>
        <w:tc>
          <w:tcPr>
            <w:tcW w:w="720" w:type="dxa"/>
            <w:vAlign w:val="bottom"/>
          </w:tcPr>
          <w:p w:rsidR="00F86647" w:rsidRDefault="00F86647" w:rsidP="000871A1"/>
        </w:tc>
      </w:tr>
      <w:tr w:rsidR="00F86647" w:rsidTr="00F86647">
        <w:trPr>
          <w:trHeight w:val="4176"/>
        </w:trPr>
        <w:tc>
          <w:tcPr>
            <w:tcW w:w="11520" w:type="dxa"/>
            <w:gridSpan w:val="6"/>
          </w:tcPr>
          <w:p w:rsidR="00F86647" w:rsidRPr="00F86647" w:rsidRDefault="009A3CB6" w:rsidP="009A3CB6">
            <w:pPr>
              <w:rPr>
                <w:color w:val="000000" w:themeColor="text1"/>
              </w:rPr>
            </w:pPr>
            <w:r>
              <w:rPr>
                <w:color w:val="000000" w:themeColor="text1"/>
              </w:rPr>
              <w:t>Yada yada yada…</w:t>
            </w:r>
          </w:p>
        </w:tc>
      </w:tr>
      <w:tr w:rsidR="00F86647" w:rsidTr="00F86647">
        <w:trPr>
          <w:trHeight w:val="4464"/>
        </w:trPr>
        <w:tc>
          <w:tcPr>
            <w:tcW w:w="11520" w:type="dxa"/>
            <w:gridSpan w:val="6"/>
          </w:tcPr>
          <w:p w:rsidR="00F86647" w:rsidRDefault="00F86647" w:rsidP="00F86647">
            <w:pPr>
              <w:pStyle w:val="Image"/>
            </w:pPr>
            <w:r>
              <w:rPr>
                <w:lang w:eastAsia="en-US"/>
              </w:rPr>
              <mc:AlternateContent>
                <mc:Choice Requires="wpg">
                  <w:drawing>
                    <wp:inline distT="0" distB="0" distL="0" distR="0" wp14:anchorId="162D4922" wp14:editId="4FF41C4B">
                      <wp:extent cx="7315200" cy="2955290"/>
                      <wp:effectExtent l="0" t="0" r="0" b="0"/>
                      <wp:docPr id="91" name="Group 91" descr="Fourth page image and design accents"/>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7315200" cy="2955290"/>
                                <a:chOff x="0" y="0"/>
                                <a:chExt cx="7315200" cy="2955290"/>
                              </a:xfrm>
                            </wpg:grpSpPr>
                            <wps:wsp>
                              <wps:cNvPr id="92" name="Rectangle 92" descr="Birds eye view building" title="Birds eye view building"/>
                              <wps:cNvSpPr/>
                              <wps:spPr>
                                <a:xfrm>
                                  <a:off x="0" y="198120"/>
                                  <a:ext cx="7315200" cy="2757170"/>
                                </a:xfrm>
                                <a:prstGeom prst="rect">
                                  <a:avLst/>
                                </a:prstGeom>
                                <a:blipFill>
                                  <a:blip r:embed="rId20"/>
                                  <a:srcRect/>
                                  <a:stretch>
                                    <a:fillRect l="1295" t="431" r="-1471" b="-95209"/>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3" name="Group 93"/>
                              <wpg:cNvGrpSpPr/>
                              <wpg:grpSpPr>
                                <a:xfrm>
                                  <a:off x="236220" y="0"/>
                                  <a:ext cx="3518115" cy="2861235"/>
                                  <a:chOff x="0" y="0"/>
                                  <a:chExt cx="4444768" cy="3614721"/>
                                </a:xfrm>
                              </wpg:grpSpPr>
                              <wps:wsp>
                                <wps:cNvPr id="94" name="Hexagon 94"/>
                                <wps:cNvSpPr/>
                                <wps:spPr>
                                  <a:xfrm>
                                    <a:off x="449450" y="0"/>
                                    <a:ext cx="3995318" cy="3444240"/>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Hexagon 95"/>
                                <wps:cNvSpPr/>
                                <wps:spPr>
                                  <a:xfrm>
                                    <a:off x="0" y="170481"/>
                                    <a:ext cx="3994785" cy="3444240"/>
                                  </a:xfrm>
                                  <a:prstGeom prst="hexagon">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725E9840" id="Group 91" o:spid="_x0000_s1026" alt="Fourth page image and design accents" style="width:8in;height:232.7pt;mso-position-horizontal-relative:char;mso-position-vertical-relative:line" coordsize="73152,2955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">
                      <o:lock v:ext="edit" aspectratio="t"/>
                      <v:rect id="Rectangle 92" o:spid="_x0000_s1027" alt="Birds eye view building" style="position:absolute;top:1981;width:73152;height:27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oIuMIA&#10;AADbAAAADwAAAGRycy9kb3ducmV2LnhtbESP3WoCMRSE7wu+QzhC72pWoaWuG0WEgoht8ecBDpuz&#10;P7g5WZJT3b59Iwi9HGbmG6ZYDa5TVwqx9WxgOslAEZfetlwbOJ8+Xt5BRUG22HkmA78UYbUcPRWY&#10;W3/jA12PUqsE4ZijgUakz7WOZUMO48T3xMmrfHAoSYZa24C3BHednmXZm3bYclposKdNQ+Xl+OMM&#10;eMZ9dw4SvuX05arX3Xxff4oxz+NhvQAlNMh/+NHeWgPzGdy/pB+gl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Kgi4wgAAANsAAAAPAAAAAAAAAAAAAAAAAJgCAABkcnMvZG93&#10;bnJldi54bWxQSwUGAAAAAAQABAD1AAAAhwMAAAAA&#10;" stroked="f" strokeweight="1pt">
                        <v:fill r:id="rId21" o:title="Birds eye view building" recolor="t" rotate="t" type="frame"/>
                      </v:rect>
                      <v:group id="Group 93" o:spid="_x0000_s1028" style="position:absolute;left:2362;width:35181;height:28612" coordsize="44447,3614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DxfN8QAAADbAAAADwAAAGRycy9kb3ducmV2LnhtbESPT4vCMBTE7wt+h/AE&#10;b2taxUWrUURc8SCCf0C8PZpnW2xeSpNt67ffLAh7HGbmN8xi1ZlSNFS7wrKCeBiBIE6tLjhTcL18&#10;f05BOI+ssbRMCl7kYLXsfSww0bblEzVnn4kAYZeggtz7KpHSpTkZdENbEQfvYWuDPsg6k7rGNsBN&#10;KUdR9CUNFhwWcqxok1P6PP8YBbsW2/U43jaH52Pzul8mx9shJqUG/W49B+Gp8//hd3uvFczG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DxfN8QAAADbAAAA&#10;DwAAAAAAAAAAAAAAAACqAgAAZHJzL2Rvd25yZXYueG1sUEsFBgAAAAAEAAQA+gAAAJsDAAAAAA==&#10;">
                        <v:shape id="Hexagon 94" o:spid="_x0000_s1029" type="#_x0000_t9" style="position:absolute;left:4494;width:39953;height:344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YPC8UA&#10;AADbAAAADwAAAGRycy9kb3ducmV2LnhtbESPW2vCQBSE34X+h+UU+qYbS7EmZiO9YBFfvOPrMXtM&#10;QrNnQ3bV2F/fLRR8HGbmGyaddqYWF2pdZVnBcBCBIM6trrhQsNvO+mMQziNrrC2Tghs5mGYPvRQT&#10;ba+8psvGFyJA2CWooPS+SaR0eUkG3cA2xME72dagD7ItpG7xGuCmls9RNJIGKw4LJTb0UVL+vTkb&#10;BfvV53v8c6DmiPFX7kfdcvG6kEo9PXZvExCeOn8P/7fnWkH8An9fwg+Q2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Zg8LxQAAANsAAAAPAAAAAAAAAAAAAAAAAJgCAABkcnMv&#10;ZG93bnJldi54bWxQSwUGAAAAAAQABAD1AAAAigMAAAAA&#10;" adj="4655" fillcolor="#297fd5 [3206]" stroked="f" strokeweight="1pt">
                          <v:fill opacity="32896f"/>
                        </v:shape>
                        <v:shape id="Hexagon 95" o:spid="_x0000_s1030" type="#_x0000_t9" style="position:absolute;top:1704;width:39947;height:344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ccQA&#10;AADbAAAADwAAAGRycy9kb3ducmV2LnhtbESPQWsCMRSE7wX/Q3iCt25WscVujSJCwXppXYVeH5vX&#10;TXTzsmzSdf33TaHgcZiZb5jlenCN6KkL1rOCaZaDIK68tlwrOB3fHhcgQkTW2HgmBTcKsF6NHpZY&#10;aH/lA/VlrEWCcChQgYmxLaQMlSGHIfMtcfK+fecwJtnVUnd4TXDXyFmeP0uHltOCwZa2hqpL+eMU&#10;XPC81Yu5Ob/v93b65ef96fb5odRkPGxeQUQa4j38395pBS9P8Pcl/QC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mOXHEAAAA2wAAAA8AAAAAAAAAAAAAAAAAmAIAAGRycy9k&#10;b3ducmV2LnhtbFBLBQYAAAAABAAEAPUAAACJAwAAAAA=&#10;" adj="4656" filled="f" strokecolor="white [3212]" strokeweight="1pt"/>
                      </v:group>
                      <w10:anchorlock/>
                    </v:group>
                  </w:pict>
                </mc:Fallback>
              </mc:AlternateContent>
            </w:r>
          </w:p>
        </w:tc>
      </w:tr>
    </w:tbl>
    <w:p w:rsidR="00996406" w:rsidRPr="00F86647" w:rsidRDefault="00996406" w:rsidP="00F86647">
      <w:pPr>
        <w:pStyle w:val="NoSpacing"/>
        <w:rPr>
          <w:sz w:val="10"/>
        </w:rPr>
      </w:pPr>
    </w:p>
    <w:sectPr w:rsidR="00996406" w:rsidRPr="00F86647" w:rsidSect="00342E74">
      <w:pgSz w:w="12240" w:h="15840"/>
      <w:pgMar w:top="360" w:right="360" w:bottom="360" w:left="3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54F5" w:rsidRDefault="00A754F5" w:rsidP="00614DF7">
      <w:pPr>
        <w:spacing w:after="0" w:line="240" w:lineRule="auto"/>
      </w:pPr>
      <w:r>
        <w:separator/>
      </w:r>
    </w:p>
  </w:endnote>
  <w:endnote w:type="continuationSeparator" w:id="0">
    <w:p w:rsidR="00A754F5" w:rsidRDefault="00A754F5" w:rsidP="00614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entury Gothic">
    <w:panose1 w:val="020B0502020202020204"/>
    <w:charset w:val="00"/>
    <w:family w:val="swiss"/>
    <w:pitch w:val="variable"/>
    <w:sig w:usb0="00000287" w:usb1="00000000" w:usb2="00000000" w:usb3="00000000" w:csb0="0000009F" w:csb1="00000000"/>
  </w:font>
  <w:font w:name="Freestyle Script">
    <w:panose1 w:val="030804020302050B0404"/>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54F5" w:rsidRDefault="00A754F5" w:rsidP="00614DF7">
      <w:pPr>
        <w:spacing w:after="0" w:line="240" w:lineRule="auto"/>
      </w:pPr>
      <w:r>
        <w:separator/>
      </w:r>
    </w:p>
  </w:footnote>
  <w:footnote w:type="continuationSeparator" w:id="0">
    <w:p w:rsidR="00A754F5" w:rsidRDefault="00A754F5" w:rsidP="00614DF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C9B"/>
    <w:rsid w:val="00011B82"/>
    <w:rsid w:val="000F3E7C"/>
    <w:rsid w:val="00185B19"/>
    <w:rsid w:val="001F359F"/>
    <w:rsid w:val="0020656E"/>
    <w:rsid w:val="002310E5"/>
    <w:rsid w:val="0023384A"/>
    <w:rsid w:val="00243419"/>
    <w:rsid w:val="0026785F"/>
    <w:rsid w:val="00276451"/>
    <w:rsid w:val="00307A0A"/>
    <w:rsid w:val="00342E74"/>
    <w:rsid w:val="0037409E"/>
    <w:rsid w:val="00381A5A"/>
    <w:rsid w:val="003A7DF8"/>
    <w:rsid w:val="003E3262"/>
    <w:rsid w:val="003E63CB"/>
    <w:rsid w:val="00411B65"/>
    <w:rsid w:val="004174C1"/>
    <w:rsid w:val="00436E39"/>
    <w:rsid w:val="004B3B83"/>
    <w:rsid w:val="004C188A"/>
    <w:rsid w:val="00553568"/>
    <w:rsid w:val="00586856"/>
    <w:rsid w:val="00592E45"/>
    <w:rsid w:val="005A1FC5"/>
    <w:rsid w:val="005A2AB2"/>
    <w:rsid w:val="005B7477"/>
    <w:rsid w:val="005D1BDD"/>
    <w:rsid w:val="006066D1"/>
    <w:rsid w:val="00614DF7"/>
    <w:rsid w:val="0062123A"/>
    <w:rsid w:val="00621D04"/>
    <w:rsid w:val="00646E75"/>
    <w:rsid w:val="0065723F"/>
    <w:rsid w:val="00682EC8"/>
    <w:rsid w:val="006A35EF"/>
    <w:rsid w:val="006C423B"/>
    <w:rsid w:val="00793C3F"/>
    <w:rsid w:val="00800598"/>
    <w:rsid w:val="00894BB1"/>
    <w:rsid w:val="008A6506"/>
    <w:rsid w:val="008B4C9B"/>
    <w:rsid w:val="00901788"/>
    <w:rsid w:val="00947946"/>
    <w:rsid w:val="00952663"/>
    <w:rsid w:val="00953C50"/>
    <w:rsid w:val="00996406"/>
    <w:rsid w:val="009A3CB6"/>
    <w:rsid w:val="009B4F05"/>
    <w:rsid w:val="009F0A9F"/>
    <w:rsid w:val="00A01FE5"/>
    <w:rsid w:val="00A24941"/>
    <w:rsid w:val="00A45320"/>
    <w:rsid w:val="00A46AD5"/>
    <w:rsid w:val="00A50BCD"/>
    <w:rsid w:val="00A754F5"/>
    <w:rsid w:val="00A860A1"/>
    <w:rsid w:val="00A87945"/>
    <w:rsid w:val="00AD05EF"/>
    <w:rsid w:val="00B1071D"/>
    <w:rsid w:val="00BB6FC8"/>
    <w:rsid w:val="00BB7B2B"/>
    <w:rsid w:val="00BC0477"/>
    <w:rsid w:val="00BD056D"/>
    <w:rsid w:val="00BE06F7"/>
    <w:rsid w:val="00C05A75"/>
    <w:rsid w:val="00C147EC"/>
    <w:rsid w:val="00C36D8A"/>
    <w:rsid w:val="00C51CEE"/>
    <w:rsid w:val="00C62C10"/>
    <w:rsid w:val="00C63021"/>
    <w:rsid w:val="00C72B97"/>
    <w:rsid w:val="00CC29AD"/>
    <w:rsid w:val="00D271A4"/>
    <w:rsid w:val="00D6333A"/>
    <w:rsid w:val="00E55D74"/>
    <w:rsid w:val="00E73866"/>
    <w:rsid w:val="00F11011"/>
    <w:rsid w:val="00F86647"/>
    <w:rsid w:val="00FB6124"/>
    <w:rsid w:val="00FF45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ja-JP"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1A5A"/>
  </w:style>
  <w:style w:type="paragraph" w:styleId="Heading1">
    <w:name w:val="heading 1"/>
    <w:basedOn w:val="Normal"/>
    <w:next w:val="Normal"/>
    <w:link w:val="Heading1Char"/>
    <w:uiPriority w:val="9"/>
    <w:qFormat/>
    <w:rsid w:val="0065723F"/>
    <w:pPr>
      <w:spacing w:line="240" w:lineRule="auto"/>
      <w:jc w:val="left"/>
      <w:outlineLvl w:val="0"/>
    </w:pPr>
    <w:rPr>
      <w:rFonts w:asciiTheme="majorHAnsi" w:hAnsiTheme="majorHAnsi"/>
      <w:b/>
      <w:caps/>
      <w:color w:val="000000" w:themeColor="text1"/>
      <w:spacing w:val="10"/>
      <w:sz w:val="72"/>
      <w:szCs w:val="40"/>
    </w:rPr>
  </w:style>
  <w:style w:type="paragraph" w:styleId="Heading2">
    <w:name w:val="heading 2"/>
    <w:basedOn w:val="Normal"/>
    <w:next w:val="Normal"/>
    <w:link w:val="Heading2Char"/>
    <w:uiPriority w:val="9"/>
    <w:unhideWhenUsed/>
    <w:qFormat/>
    <w:rsid w:val="003E3262"/>
    <w:pPr>
      <w:outlineLvl w:val="1"/>
    </w:pPr>
    <w:rPr>
      <w:caps/>
      <w:color w:val="629DD1" w:themeColor="accent2"/>
      <w:sz w:val="22"/>
    </w:rPr>
  </w:style>
  <w:style w:type="paragraph" w:styleId="Heading3">
    <w:name w:val="heading 3"/>
    <w:basedOn w:val="Normal"/>
    <w:next w:val="Normal"/>
    <w:link w:val="Heading3Char"/>
    <w:uiPriority w:val="9"/>
    <w:semiHidden/>
    <w:qFormat/>
    <w:rsid w:val="00C62C10"/>
    <w:pPr>
      <w:spacing w:after="0"/>
      <w:jc w:val="left"/>
      <w:outlineLvl w:val="2"/>
    </w:pPr>
    <w:rPr>
      <w:smallCaps/>
      <w:spacing w:val="5"/>
      <w:sz w:val="24"/>
      <w:szCs w:val="24"/>
    </w:rPr>
  </w:style>
  <w:style w:type="paragraph" w:styleId="Heading4">
    <w:name w:val="heading 4"/>
    <w:basedOn w:val="Normal"/>
    <w:next w:val="Normal"/>
    <w:link w:val="Heading4Char"/>
    <w:uiPriority w:val="9"/>
    <w:semiHidden/>
    <w:qFormat/>
    <w:rsid w:val="00C62C10"/>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qFormat/>
    <w:rsid w:val="00C62C10"/>
    <w:pPr>
      <w:spacing w:before="200" w:after="0"/>
      <w:jc w:val="left"/>
      <w:outlineLvl w:val="4"/>
    </w:pPr>
    <w:rPr>
      <w:smallCaps/>
      <w:color w:val="3476B1" w:themeColor="accent2" w:themeShade="BF"/>
      <w:spacing w:val="10"/>
      <w:sz w:val="22"/>
      <w:szCs w:val="26"/>
    </w:rPr>
  </w:style>
  <w:style w:type="paragraph" w:styleId="Heading6">
    <w:name w:val="heading 6"/>
    <w:basedOn w:val="Normal"/>
    <w:next w:val="Normal"/>
    <w:link w:val="Heading6Char"/>
    <w:uiPriority w:val="9"/>
    <w:semiHidden/>
    <w:qFormat/>
    <w:rsid w:val="00C62C10"/>
    <w:pPr>
      <w:spacing w:after="0"/>
      <w:jc w:val="left"/>
      <w:outlineLvl w:val="5"/>
    </w:pPr>
    <w:rPr>
      <w:smallCaps/>
      <w:color w:val="629DD1" w:themeColor="accent2"/>
      <w:spacing w:val="5"/>
      <w:sz w:val="22"/>
    </w:rPr>
  </w:style>
  <w:style w:type="paragraph" w:styleId="Heading7">
    <w:name w:val="heading 7"/>
    <w:basedOn w:val="Normal"/>
    <w:next w:val="Normal"/>
    <w:link w:val="Heading7Char"/>
    <w:uiPriority w:val="9"/>
    <w:semiHidden/>
    <w:qFormat/>
    <w:rsid w:val="00C62C10"/>
    <w:pPr>
      <w:spacing w:after="0"/>
      <w:jc w:val="left"/>
      <w:outlineLvl w:val="6"/>
    </w:pPr>
    <w:rPr>
      <w:b/>
      <w:smallCaps/>
      <w:color w:val="629DD1" w:themeColor="accent2"/>
      <w:spacing w:val="10"/>
    </w:rPr>
  </w:style>
  <w:style w:type="paragraph" w:styleId="Heading8">
    <w:name w:val="heading 8"/>
    <w:basedOn w:val="Normal"/>
    <w:next w:val="Normal"/>
    <w:link w:val="Heading8Char"/>
    <w:uiPriority w:val="9"/>
    <w:semiHidden/>
    <w:qFormat/>
    <w:rsid w:val="00C62C10"/>
    <w:pPr>
      <w:spacing w:after="0"/>
      <w:jc w:val="left"/>
      <w:outlineLvl w:val="7"/>
    </w:pPr>
    <w:rPr>
      <w:b/>
      <w:i/>
      <w:smallCaps/>
      <w:color w:val="3476B1" w:themeColor="accent2" w:themeShade="BF"/>
    </w:rPr>
  </w:style>
  <w:style w:type="paragraph" w:styleId="Heading9">
    <w:name w:val="heading 9"/>
    <w:basedOn w:val="Normal"/>
    <w:next w:val="Normal"/>
    <w:link w:val="Heading9Char"/>
    <w:uiPriority w:val="9"/>
    <w:semiHidden/>
    <w:qFormat/>
    <w:rsid w:val="00C62C10"/>
    <w:pPr>
      <w:spacing w:after="0"/>
      <w:jc w:val="left"/>
      <w:outlineLvl w:val="8"/>
    </w:pPr>
    <w:rPr>
      <w:b/>
      <w:i/>
      <w:smallCaps/>
      <w:color w:val="224E76"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381A5A"/>
    <w:rPr>
      <w:smallCaps/>
      <w:spacing w:val="10"/>
      <w:sz w:val="22"/>
      <w:szCs w:val="22"/>
    </w:rPr>
  </w:style>
  <w:style w:type="character" w:customStyle="1" w:styleId="Heading5Char">
    <w:name w:val="Heading 5 Char"/>
    <w:basedOn w:val="DefaultParagraphFont"/>
    <w:link w:val="Heading5"/>
    <w:uiPriority w:val="9"/>
    <w:semiHidden/>
    <w:rsid w:val="00381A5A"/>
    <w:rPr>
      <w:smallCaps/>
      <w:color w:val="3476B1" w:themeColor="accent2" w:themeShade="BF"/>
      <w:spacing w:val="10"/>
      <w:sz w:val="22"/>
      <w:szCs w:val="26"/>
    </w:rPr>
  </w:style>
  <w:style w:type="character" w:customStyle="1" w:styleId="Heading1Char">
    <w:name w:val="Heading 1 Char"/>
    <w:basedOn w:val="DefaultParagraphFont"/>
    <w:link w:val="Heading1"/>
    <w:uiPriority w:val="9"/>
    <w:rsid w:val="0065723F"/>
    <w:rPr>
      <w:rFonts w:asciiTheme="majorHAnsi" w:hAnsiTheme="majorHAnsi"/>
      <w:b/>
      <w:caps/>
      <w:color w:val="000000" w:themeColor="text1"/>
      <w:spacing w:val="10"/>
      <w:sz w:val="72"/>
      <w:szCs w:val="40"/>
    </w:rPr>
  </w:style>
  <w:style w:type="character" w:customStyle="1" w:styleId="Heading2Char">
    <w:name w:val="Heading 2 Char"/>
    <w:basedOn w:val="DefaultParagraphFont"/>
    <w:link w:val="Heading2"/>
    <w:uiPriority w:val="9"/>
    <w:rsid w:val="003E3262"/>
    <w:rPr>
      <w:caps/>
      <w:color w:val="629DD1" w:themeColor="accent2"/>
      <w:sz w:val="22"/>
    </w:rPr>
  </w:style>
  <w:style w:type="character" w:customStyle="1" w:styleId="Heading3Char">
    <w:name w:val="Heading 3 Char"/>
    <w:basedOn w:val="DefaultParagraphFont"/>
    <w:link w:val="Heading3"/>
    <w:uiPriority w:val="9"/>
    <w:semiHidden/>
    <w:rsid w:val="00381A5A"/>
    <w:rPr>
      <w:smallCaps/>
      <w:spacing w:val="5"/>
      <w:sz w:val="24"/>
      <w:szCs w:val="24"/>
    </w:rPr>
  </w:style>
  <w:style w:type="character" w:customStyle="1" w:styleId="Heading6Char">
    <w:name w:val="Heading 6 Char"/>
    <w:basedOn w:val="DefaultParagraphFont"/>
    <w:link w:val="Heading6"/>
    <w:uiPriority w:val="9"/>
    <w:semiHidden/>
    <w:rsid w:val="00381A5A"/>
    <w:rPr>
      <w:smallCaps/>
      <w:color w:val="629DD1" w:themeColor="accent2"/>
      <w:spacing w:val="5"/>
      <w:sz w:val="22"/>
    </w:rPr>
  </w:style>
  <w:style w:type="character" w:customStyle="1" w:styleId="Heading7Char">
    <w:name w:val="Heading 7 Char"/>
    <w:basedOn w:val="DefaultParagraphFont"/>
    <w:link w:val="Heading7"/>
    <w:uiPriority w:val="9"/>
    <w:semiHidden/>
    <w:rsid w:val="00381A5A"/>
    <w:rPr>
      <w:b/>
      <w:smallCaps/>
      <w:color w:val="629DD1" w:themeColor="accent2"/>
      <w:spacing w:val="10"/>
    </w:rPr>
  </w:style>
  <w:style w:type="character" w:customStyle="1" w:styleId="Heading8Char">
    <w:name w:val="Heading 8 Char"/>
    <w:basedOn w:val="DefaultParagraphFont"/>
    <w:link w:val="Heading8"/>
    <w:uiPriority w:val="9"/>
    <w:semiHidden/>
    <w:rsid w:val="00381A5A"/>
    <w:rPr>
      <w:b/>
      <w:i/>
      <w:smallCaps/>
      <w:color w:val="3476B1" w:themeColor="accent2" w:themeShade="BF"/>
    </w:rPr>
  </w:style>
  <w:style w:type="character" w:customStyle="1" w:styleId="Heading9Char">
    <w:name w:val="Heading 9 Char"/>
    <w:basedOn w:val="DefaultParagraphFont"/>
    <w:link w:val="Heading9"/>
    <w:uiPriority w:val="9"/>
    <w:semiHidden/>
    <w:rsid w:val="00381A5A"/>
    <w:rPr>
      <w:b/>
      <w:i/>
      <w:smallCaps/>
      <w:color w:val="224E76" w:themeColor="accent2" w:themeShade="7F"/>
    </w:rPr>
  </w:style>
  <w:style w:type="paragraph" w:styleId="Caption">
    <w:name w:val="caption"/>
    <w:basedOn w:val="Normal"/>
    <w:next w:val="Normal"/>
    <w:uiPriority w:val="35"/>
    <w:semiHidden/>
    <w:unhideWhenUsed/>
    <w:qFormat/>
    <w:rsid w:val="00C62C10"/>
    <w:rPr>
      <w:b/>
      <w:bCs/>
      <w:caps/>
      <w:sz w:val="16"/>
      <w:szCs w:val="18"/>
    </w:rPr>
  </w:style>
  <w:style w:type="paragraph" w:styleId="Title">
    <w:name w:val="Title"/>
    <w:basedOn w:val="Normal"/>
    <w:next w:val="Normal"/>
    <w:link w:val="TitleChar"/>
    <w:uiPriority w:val="10"/>
    <w:qFormat/>
    <w:rsid w:val="0065723F"/>
    <w:pPr>
      <w:spacing w:after="0" w:line="240" w:lineRule="auto"/>
      <w:jc w:val="left"/>
    </w:pPr>
    <w:rPr>
      <w:rFonts w:ascii="Calibri" w:hAnsi="Calibri" w:cstheme="majorHAnsi"/>
      <w:b/>
      <w:sz w:val="56"/>
    </w:rPr>
  </w:style>
  <w:style w:type="character" w:customStyle="1" w:styleId="TitleChar">
    <w:name w:val="Title Char"/>
    <w:basedOn w:val="DefaultParagraphFont"/>
    <w:link w:val="Title"/>
    <w:uiPriority w:val="10"/>
    <w:rsid w:val="0065723F"/>
    <w:rPr>
      <w:rFonts w:ascii="Calibri" w:hAnsi="Calibri" w:cstheme="majorHAnsi"/>
      <w:b/>
      <w:sz w:val="56"/>
    </w:rPr>
  </w:style>
  <w:style w:type="paragraph" w:styleId="Subtitle">
    <w:name w:val="Subtitle"/>
    <w:basedOn w:val="Normal"/>
    <w:next w:val="Normal"/>
    <w:link w:val="SubtitleChar"/>
    <w:uiPriority w:val="11"/>
    <w:qFormat/>
    <w:rsid w:val="0065723F"/>
    <w:pPr>
      <w:spacing w:line="240" w:lineRule="auto"/>
      <w:jc w:val="left"/>
    </w:pPr>
    <w:rPr>
      <w:caps/>
      <w:smallCaps/>
      <w:color w:val="3476B1" w:themeColor="accent2" w:themeShade="BF"/>
      <w:sz w:val="40"/>
    </w:rPr>
  </w:style>
  <w:style w:type="character" w:customStyle="1" w:styleId="SubtitleChar">
    <w:name w:val="Subtitle Char"/>
    <w:basedOn w:val="DefaultParagraphFont"/>
    <w:link w:val="Subtitle"/>
    <w:uiPriority w:val="11"/>
    <w:rsid w:val="0065723F"/>
    <w:rPr>
      <w:caps/>
      <w:smallCaps/>
      <w:color w:val="3476B1" w:themeColor="accent2" w:themeShade="BF"/>
      <w:sz w:val="40"/>
    </w:rPr>
  </w:style>
  <w:style w:type="character" w:styleId="Strong">
    <w:name w:val="Strong"/>
    <w:uiPriority w:val="22"/>
    <w:semiHidden/>
    <w:rsid w:val="00C62C10"/>
    <w:rPr>
      <w:b/>
      <w:color w:val="629DD1" w:themeColor="accent2"/>
    </w:rPr>
  </w:style>
  <w:style w:type="character" w:styleId="Emphasis">
    <w:name w:val="Emphasis"/>
    <w:uiPriority w:val="20"/>
    <w:semiHidden/>
    <w:rsid w:val="00C62C10"/>
    <w:rPr>
      <w:b/>
      <w:i/>
      <w:spacing w:val="10"/>
    </w:rPr>
  </w:style>
  <w:style w:type="paragraph" w:styleId="NoSpacing">
    <w:name w:val="No Spacing"/>
    <w:basedOn w:val="Normal"/>
    <w:link w:val="NoSpacingChar"/>
    <w:uiPriority w:val="1"/>
    <w:qFormat/>
    <w:rsid w:val="00C62C10"/>
    <w:pPr>
      <w:spacing w:after="0" w:line="240" w:lineRule="auto"/>
    </w:pPr>
  </w:style>
  <w:style w:type="character" w:customStyle="1" w:styleId="NoSpacingChar">
    <w:name w:val="No Spacing Char"/>
    <w:basedOn w:val="DefaultParagraphFont"/>
    <w:link w:val="NoSpacing"/>
    <w:uiPriority w:val="1"/>
    <w:rsid w:val="00C62C10"/>
  </w:style>
  <w:style w:type="paragraph" w:styleId="ListParagraph">
    <w:name w:val="List Paragraph"/>
    <w:basedOn w:val="Normal"/>
    <w:uiPriority w:val="34"/>
    <w:semiHidden/>
    <w:rsid w:val="00C62C10"/>
    <w:pPr>
      <w:ind w:left="720"/>
      <w:contextualSpacing/>
    </w:pPr>
  </w:style>
  <w:style w:type="paragraph" w:styleId="Quote">
    <w:name w:val="Quote"/>
    <w:basedOn w:val="Normal"/>
    <w:next w:val="Normal"/>
    <w:link w:val="QuoteChar"/>
    <w:uiPriority w:val="29"/>
    <w:semiHidden/>
    <w:qFormat/>
    <w:rsid w:val="00C62C10"/>
    <w:rPr>
      <w:i/>
    </w:rPr>
  </w:style>
  <w:style w:type="character" w:customStyle="1" w:styleId="QuoteChar">
    <w:name w:val="Quote Char"/>
    <w:basedOn w:val="DefaultParagraphFont"/>
    <w:link w:val="Quote"/>
    <w:uiPriority w:val="29"/>
    <w:semiHidden/>
    <w:rsid w:val="00381A5A"/>
    <w:rPr>
      <w:i/>
    </w:rPr>
  </w:style>
  <w:style w:type="paragraph" w:styleId="IntenseQuote">
    <w:name w:val="Intense Quote"/>
    <w:basedOn w:val="Normal"/>
    <w:next w:val="Normal"/>
    <w:link w:val="IntenseQuoteChar"/>
    <w:uiPriority w:val="30"/>
    <w:semiHidden/>
    <w:rsid w:val="00C62C10"/>
    <w:pPr>
      <w:pBdr>
        <w:top w:val="single" w:sz="8" w:space="10" w:color="3476B1" w:themeColor="accent2" w:themeShade="BF"/>
        <w:left w:val="single" w:sz="8" w:space="10" w:color="3476B1" w:themeColor="accent2" w:themeShade="BF"/>
        <w:bottom w:val="single" w:sz="8" w:space="10" w:color="3476B1" w:themeColor="accent2" w:themeShade="BF"/>
        <w:right w:val="single" w:sz="8" w:space="10" w:color="3476B1" w:themeColor="accent2" w:themeShade="BF"/>
      </w:pBdr>
      <w:shd w:val="clear" w:color="auto" w:fill="629DD1"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semiHidden/>
    <w:rsid w:val="00C36D8A"/>
    <w:rPr>
      <w:b/>
      <w:i/>
      <w:color w:val="FFFFFF" w:themeColor="background1"/>
      <w:shd w:val="clear" w:color="auto" w:fill="629DD1" w:themeFill="accent2"/>
    </w:rPr>
  </w:style>
  <w:style w:type="character" w:styleId="SubtleEmphasis">
    <w:name w:val="Subtle Emphasis"/>
    <w:uiPriority w:val="19"/>
    <w:semiHidden/>
    <w:rsid w:val="00C62C10"/>
    <w:rPr>
      <w:i/>
    </w:rPr>
  </w:style>
  <w:style w:type="character" w:styleId="IntenseEmphasis">
    <w:name w:val="Intense Emphasis"/>
    <w:uiPriority w:val="21"/>
    <w:semiHidden/>
    <w:rsid w:val="00C62C10"/>
    <w:rPr>
      <w:b/>
      <w:i/>
      <w:color w:val="629DD1" w:themeColor="accent2"/>
      <w:spacing w:val="10"/>
    </w:rPr>
  </w:style>
  <w:style w:type="character" w:styleId="SubtleReference">
    <w:name w:val="Subtle Reference"/>
    <w:uiPriority w:val="31"/>
    <w:semiHidden/>
    <w:rsid w:val="00C62C10"/>
    <w:rPr>
      <w:b/>
    </w:rPr>
  </w:style>
  <w:style w:type="character" w:styleId="IntenseReference">
    <w:name w:val="Intense Reference"/>
    <w:uiPriority w:val="32"/>
    <w:semiHidden/>
    <w:rsid w:val="00C62C10"/>
    <w:rPr>
      <w:b/>
      <w:bCs/>
      <w:smallCaps/>
      <w:spacing w:val="5"/>
      <w:sz w:val="22"/>
      <w:szCs w:val="22"/>
      <w:u w:val="single"/>
    </w:rPr>
  </w:style>
  <w:style w:type="character" w:styleId="BookTitle">
    <w:name w:val="Book Title"/>
    <w:uiPriority w:val="33"/>
    <w:semiHidden/>
    <w:rsid w:val="00C62C10"/>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C62C10"/>
    <w:pPr>
      <w:outlineLvl w:val="9"/>
    </w:pPr>
  </w:style>
  <w:style w:type="paragraph" w:customStyle="1" w:styleId="PersonalName">
    <w:name w:val="Personal Name"/>
    <w:basedOn w:val="Title"/>
    <w:semiHidden/>
    <w:rsid w:val="00C62C10"/>
    <w:rPr>
      <w:b w:val="0"/>
      <w:caps/>
      <w:color w:val="000000"/>
      <w:sz w:val="28"/>
      <w:szCs w:val="28"/>
    </w:rPr>
  </w:style>
  <w:style w:type="paragraph" w:customStyle="1" w:styleId="CaptionHeading">
    <w:name w:val="Caption Heading"/>
    <w:basedOn w:val="Normal"/>
    <w:semiHidden/>
    <w:rsid w:val="00C62C10"/>
    <w:pPr>
      <w:spacing w:after="120" w:line="312" w:lineRule="auto"/>
    </w:pPr>
    <w:rPr>
      <w:rFonts w:asciiTheme="majorHAnsi" w:eastAsiaTheme="minorHAnsi" w:hAnsiTheme="majorHAnsi"/>
      <w:color w:val="1E5E9F" w:themeColor="accent3" w:themeShade="BF"/>
      <w:szCs w:val="22"/>
    </w:rPr>
  </w:style>
  <w:style w:type="paragraph" w:customStyle="1" w:styleId="Address3">
    <w:name w:val="Address 3"/>
    <w:basedOn w:val="Subtitle"/>
    <w:link w:val="Address3Char"/>
    <w:semiHidden/>
    <w:rsid w:val="00C62C10"/>
    <w:pPr>
      <w:spacing w:after="0"/>
      <w:jc w:val="center"/>
    </w:pPr>
  </w:style>
  <w:style w:type="character" w:customStyle="1" w:styleId="Address3Char">
    <w:name w:val="Address 3 Char"/>
    <w:basedOn w:val="SubtitleChar"/>
    <w:link w:val="Address3"/>
    <w:semiHidden/>
    <w:rsid w:val="00C36D8A"/>
    <w:rPr>
      <w:caps/>
      <w:smallCaps/>
      <w:color w:val="3476B1" w:themeColor="accent2" w:themeShade="BF"/>
      <w:sz w:val="40"/>
    </w:rPr>
  </w:style>
  <w:style w:type="paragraph" w:styleId="BodyText">
    <w:name w:val="Body Text"/>
    <w:basedOn w:val="Normal"/>
    <w:link w:val="BodyTextChar"/>
    <w:uiPriority w:val="99"/>
    <w:semiHidden/>
    <w:unhideWhenUsed/>
    <w:rsid w:val="00C62C10"/>
    <w:pPr>
      <w:spacing w:after="120"/>
    </w:pPr>
  </w:style>
  <w:style w:type="character" w:customStyle="1" w:styleId="BodyTextChar">
    <w:name w:val="Body Text Char"/>
    <w:basedOn w:val="DefaultParagraphFont"/>
    <w:link w:val="BodyText"/>
    <w:uiPriority w:val="99"/>
    <w:semiHidden/>
    <w:rsid w:val="00C62C10"/>
    <w:rPr>
      <w:rFonts w:ascii="Century Gothic" w:hAnsi="Century Gothic"/>
      <w:sz w:val="21"/>
    </w:rPr>
  </w:style>
  <w:style w:type="paragraph" w:styleId="TOC1">
    <w:name w:val="toc 1"/>
    <w:basedOn w:val="Normal"/>
    <w:next w:val="Normal"/>
    <w:autoRedefine/>
    <w:uiPriority w:val="39"/>
    <w:rsid w:val="003E3262"/>
    <w:pPr>
      <w:pBdr>
        <w:top w:val="single" w:sz="12" w:space="1" w:color="629DD1" w:themeColor="accent2"/>
      </w:pBdr>
      <w:spacing w:line="240" w:lineRule="auto"/>
      <w:jc w:val="left"/>
    </w:pPr>
    <w:rPr>
      <w:b/>
      <w:sz w:val="32"/>
    </w:rPr>
  </w:style>
  <w:style w:type="paragraph" w:styleId="TOC2">
    <w:name w:val="toc 2"/>
    <w:basedOn w:val="Normal"/>
    <w:next w:val="Normal"/>
    <w:autoRedefine/>
    <w:uiPriority w:val="39"/>
    <w:rsid w:val="00381A5A"/>
  </w:style>
  <w:style w:type="character" w:styleId="PlaceholderText">
    <w:name w:val="Placeholder Text"/>
    <w:basedOn w:val="DefaultParagraphFont"/>
    <w:uiPriority w:val="99"/>
    <w:semiHidden/>
    <w:rsid w:val="00C36D8A"/>
    <w:rPr>
      <w:color w:val="808080"/>
    </w:rPr>
  </w:style>
  <w:style w:type="paragraph" w:customStyle="1" w:styleId="Image">
    <w:name w:val="Image"/>
    <w:basedOn w:val="Normal"/>
    <w:qFormat/>
    <w:rsid w:val="00F86647"/>
    <w:pPr>
      <w:spacing w:after="0" w:line="240" w:lineRule="auto"/>
      <w:ind w:left="-216"/>
    </w:pPr>
    <w:rPr>
      <w:noProof/>
    </w:rPr>
  </w:style>
  <w:style w:type="paragraph" w:styleId="Header">
    <w:name w:val="header"/>
    <w:basedOn w:val="Normal"/>
    <w:link w:val="HeaderChar"/>
    <w:uiPriority w:val="99"/>
    <w:semiHidden/>
    <w:rsid w:val="00614DF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14DF7"/>
  </w:style>
  <w:style w:type="paragraph" w:styleId="Footer">
    <w:name w:val="footer"/>
    <w:basedOn w:val="Normal"/>
    <w:link w:val="FooterChar"/>
    <w:uiPriority w:val="99"/>
    <w:unhideWhenUsed/>
    <w:rsid w:val="00614D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4DF7"/>
  </w:style>
  <w:style w:type="table" w:styleId="TableGrid">
    <w:name w:val="Table Grid"/>
    <w:basedOn w:val="TableNormal"/>
    <w:uiPriority w:val="39"/>
    <w:rsid w:val="005A2A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jpg"/><Relationship Id="rId3" Type="http://schemas.openxmlformats.org/officeDocument/2006/relationships/customXml" Target="../customXml/item3.xml"/><Relationship Id="rId21" Type="http://schemas.openxmlformats.org/officeDocument/2006/relationships/image" Target="media/image8.jpeg"/><Relationship Id="rId7" Type="http://schemas.openxmlformats.org/officeDocument/2006/relationships/webSettings" Target="webSettings.xml"/><Relationship Id="rId12" Type="http://schemas.openxmlformats.org/officeDocument/2006/relationships/image" Target="media/image3.jpg"/><Relationship Id="rId17" Type="http://schemas.openxmlformats.org/officeDocument/2006/relationships/image" Target="media/image8.jp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glossaryDocument" Target="glossary/document.xml"/><Relationship Id="rId10" Type="http://schemas.openxmlformats.org/officeDocument/2006/relationships/image" Target="media/image1.jpeg"/><Relationship Id="rId19" Type="http://schemas.openxmlformats.org/officeDocument/2006/relationships/image" Target="media/image60.jpe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dkenn1\AppData\Roaming\Microsoft\Templates\Architecture%20newslett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CD9D3E475FF43FFBE9611B78FA3C715"/>
        <w:category>
          <w:name w:val="General"/>
          <w:gallery w:val="placeholder"/>
        </w:category>
        <w:types>
          <w:type w:val="bbPlcHdr"/>
        </w:types>
        <w:behaviors>
          <w:behavior w:val="content"/>
        </w:behaviors>
        <w:guid w:val="{3704CE25-4CA9-4D73-BB69-62C85C8F5017}"/>
      </w:docPartPr>
      <w:docPartBody>
        <w:p w:rsidR="001D73B3" w:rsidRDefault="00A17B08">
          <w:pPr>
            <w:pStyle w:val="2CD9D3E475FF43FFBE9611B78FA3C715"/>
          </w:pPr>
          <w:r w:rsidRPr="00A50BCD">
            <w:t>SUBTITLE GOES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entury Gothic">
    <w:panose1 w:val="020B0502020202020204"/>
    <w:charset w:val="00"/>
    <w:family w:val="swiss"/>
    <w:pitch w:val="variable"/>
    <w:sig w:usb0="00000287" w:usb1="00000000" w:usb2="00000000" w:usb3="00000000" w:csb0="0000009F" w:csb1="00000000"/>
  </w:font>
  <w:font w:name="Freestyle Script">
    <w:panose1 w:val="030804020302050B04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7B08"/>
    <w:rsid w:val="00194FB4"/>
    <w:rsid w:val="001D73B3"/>
    <w:rsid w:val="00A17B08"/>
    <w:rsid w:val="00FE4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91678B27CC941BE8D7578B1DB23CFE9">
    <w:name w:val="791678B27CC941BE8D7578B1DB23CFE9"/>
  </w:style>
  <w:style w:type="paragraph" w:customStyle="1" w:styleId="E9C17D96B8A643129FA1D084C31C44C9">
    <w:name w:val="E9C17D96B8A643129FA1D084C31C44C9"/>
  </w:style>
  <w:style w:type="paragraph" w:customStyle="1" w:styleId="CE965A263A284607B14853E4120A9C12">
    <w:name w:val="CE965A263A284607B14853E4120A9C12"/>
  </w:style>
  <w:style w:type="paragraph" w:customStyle="1" w:styleId="FD85D3DD75EC454481E58E94DA4C0901">
    <w:name w:val="FD85D3DD75EC454481E58E94DA4C0901"/>
  </w:style>
  <w:style w:type="paragraph" w:customStyle="1" w:styleId="2463E22C65164AD0A997099EC2A05CDD">
    <w:name w:val="2463E22C65164AD0A997099EC2A05CDD"/>
  </w:style>
  <w:style w:type="paragraph" w:customStyle="1" w:styleId="38EA577B86994D068827D5EF0EBDEE27">
    <w:name w:val="38EA577B86994D068827D5EF0EBDEE27"/>
  </w:style>
  <w:style w:type="paragraph" w:customStyle="1" w:styleId="7D984E2CC18746A69543258709867D9C">
    <w:name w:val="7D984E2CC18746A69543258709867D9C"/>
  </w:style>
  <w:style w:type="paragraph" w:customStyle="1" w:styleId="2B050757A1B94A1E9764F0E34D4E886A">
    <w:name w:val="2B050757A1B94A1E9764F0E34D4E886A"/>
  </w:style>
  <w:style w:type="paragraph" w:customStyle="1" w:styleId="7A2EF96E44E64FCD9F6022586CF64D37">
    <w:name w:val="7A2EF96E44E64FCD9F6022586CF64D37"/>
  </w:style>
  <w:style w:type="paragraph" w:customStyle="1" w:styleId="D0FB01676FCD4C45A1ADE64BC3179CB5">
    <w:name w:val="D0FB01676FCD4C45A1ADE64BC3179CB5"/>
  </w:style>
  <w:style w:type="paragraph" w:customStyle="1" w:styleId="2DD2D68F48704C7CA1B63164CD3EDA15">
    <w:name w:val="2DD2D68F48704C7CA1B63164CD3EDA15"/>
  </w:style>
  <w:style w:type="paragraph" w:customStyle="1" w:styleId="B3A6B38EF3EA4549BE016CDDCFC92D73">
    <w:name w:val="B3A6B38EF3EA4549BE016CDDCFC92D73"/>
  </w:style>
  <w:style w:type="paragraph" w:customStyle="1" w:styleId="36E2DE7C9CC2478A8D2A981A67F60920">
    <w:name w:val="36E2DE7C9CC2478A8D2A981A67F60920"/>
  </w:style>
  <w:style w:type="paragraph" w:customStyle="1" w:styleId="EF79792A2AB8400181838DC214CEA435">
    <w:name w:val="EF79792A2AB8400181838DC214CEA435"/>
  </w:style>
  <w:style w:type="paragraph" w:customStyle="1" w:styleId="1701A52D75C1439FAD93176580D68E8F">
    <w:name w:val="1701A52D75C1439FAD93176580D68E8F"/>
  </w:style>
  <w:style w:type="paragraph" w:customStyle="1" w:styleId="B4510DA4A4CF4D1CAE6D2404107E7BF4">
    <w:name w:val="B4510DA4A4CF4D1CAE6D2404107E7BF4"/>
  </w:style>
  <w:style w:type="paragraph" w:customStyle="1" w:styleId="ED00D466AFEA4FD9B356EB09060DA4FB">
    <w:name w:val="ED00D466AFEA4FD9B356EB09060DA4FB"/>
  </w:style>
  <w:style w:type="paragraph" w:customStyle="1" w:styleId="16D7D14795104D4D9F89DF8E2B41BAD7">
    <w:name w:val="16D7D14795104D4D9F89DF8E2B41BAD7"/>
  </w:style>
  <w:style w:type="paragraph" w:customStyle="1" w:styleId="3C9494D68C47465BB1DC974B33139E37">
    <w:name w:val="3C9494D68C47465BB1DC974B33139E37"/>
  </w:style>
  <w:style w:type="paragraph" w:customStyle="1" w:styleId="D447BA39900D424B91599844890A1F8D">
    <w:name w:val="D447BA39900D424B91599844890A1F8D"/>
  </w:style>
  <w:style w:type="paragraph" w:customStyle="1" w:styleId="C6A10EFA6AFB4886A8E29AA1B21A5223">
    <w:name w:val="C6A10EFA6AFB4886A8E29AA1B21A5223"/>
  </w:style>
  <w:style w:type="paragraph" w:customStyle="1" w:styleId="3781196BD6CC40289805323EA47DE720">
    <w:name w:val="3781196BD6CC40289805323EA47DE720"/>
  </w:style>
  <w:style w:type="paragraph" w:customStyle="1" w:styleId="37168B28908045B18ED5756326FC28F2">
    <w:name w:val="37168B28908045B18ED5756326FC28F2"/>
  </w:style>
  <w:style w:type="paragraph" w:customStyle="1" w:styleId="494B6E3BC1AF43B894590E2F4511CDBA">
    <w:name w:val="494B6E3BC1AF43B894590E2F4511CDBA"/>
  </w:style>
  <w:style w:type="paragraph" w:customStyle="1" w:styleId="B5A7BC775FF24D14962D4A22ECE3C9F0">
    <w:name w:val="B5A7BC775FF24D14962D4A22ECE3C9F0"/>
  </w:style>
  <w:style w:type="paragraph" w:customStyle="1" w:styleId="2CD9D3E475FF43FFBE9611B78FA3C715">
    <w:name w:val="2CD9D3E475FF43FFBE9611B78FA3C715"/>
  </w:style>
  <w:style w:type="paragraph" w:customStyle="1" w:styleId="F9F9AB675E524463A377B1DE87EDAC7F">
    <w:name w:val="F9F9AB675E524463A377B1DE87EDAC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ustom 16">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7" ma:contentTypeDescription="Create a new document." ma:contentTypeScope="" ma:versionID="71aff31462b4074963b8c698d1c1c68f">
  <xsd:schema xmlns:xsd="http://www.w3.org/2001/XMLSchema" xmlns:xs="http://www.w3.org/2001/XMLSchema" xmlns:p="http://schemas.microsoft.com/office/2006/metadata/properties" xmlns:ns2="6dc4bcd6-49db-4c07-9060-8acfc67cef9f" xmlns:ns3="fb0879af-3eba-417a-a55a-ffe6dcd6ca77" targetNamespace="http://schemas.microsoft.com/office/2006/metadata/properties" ma:root="true" ma:fieldsID="e3831fb232ece3fdb834cba9867a0e69" ns2:_="" ns3:_="">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14E212-8C63-402E-BC69-0C32A3762B6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C161522-059A-42AA-83AC-4A5DFF1CE74D}">
  <ds:schemaRefs>
    <ds:schemaRef ds:uri="http://schemas.microsoft.com/sharepoint/v3/contenttype/forms"/>
  </ds:schemaRefs>
</ds:datastoreItem>
</file>

<file path=customXml/itemProps3.xml><?xml version="1.0" encoding="utf-8"?>
<ds:datastoreItem xmlns:ds="http://schemas.openxmlformats.org/officeDocument/2006/customXml" ds:itemID="{D48BFBD1-E885-4C9E-9451-46C62F4BDE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0E8D73-8E98-44F1-98B9-717883715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Architecture newsletter.dotx</Template>
  <TotalTime>0</TotalTime>
  <Pages>6</Pages>
  <Words>909</Words>
  <Characters>5185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2019-05-08T16:43:00Z</dcterms:created>
  <dcterms:modified xsi:type="dcterms:W3CDTF">2019-05-08T21:31:00Z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